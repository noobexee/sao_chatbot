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819EF" w14:textId="77777777" w:rsidR="007A69DB" w:rsidRPr="00D27498" w:rsidRDefault="000932F7" w:rsidP="0049614A">
      <w:pPr>
        <w:tabs>
          <w:tab w:val="left" w:pos="851"/>
          <w:tab w:val="left" w:pos="1418"/>
        </w:tabs>
        <w:rPr>
          <w:rFonts w:ascii="TH SarabunIT๙" w:hAnsi="TH SarabunIT๙" w:cs="TH SarabunIT๙"/>
          <w:u w:val="dotted"/>
        </w:rPr>
      </w:pPr>
      <w:r w:rsidRPr="00D27498">
        <w:rPr>
          <w:rFonts w:ascii="TH SarabunIT๙" w:hAnsi="TH SarabunIT๙" w:cs="TH SarabunIT๙"/>
          <w:noProof/>
          <w:lang w:val="en-AU" w:eastAsia="en-AU"/>
        </w:rPr>
        <w:drawing>
          <wp:anchor distT="0" distB="0" distL="114300" distR="114300" simplePos="0" relativeHeight="251657728" behindDoc="1" locked="0" layoutInCell="1" allowOverlap="1" wp14:anchorId="77F25ECF" wp14:editId="282C1560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D27498">
        <w:rPr>
          <w:rFonts w:ascii="TH SarabunIT๙" w:hAnsi="TH SarabunIT๙" w:cs="TH SarabunIT๙"/>
          <w:cs/>
        </w:rPr>
        <w:t>ที่</w:t>
      </w:r>
      <w:r w:rsidR="00E950D8" w:rsidRPr="00D27498">
        <w:rPr>
          <w:rFonts w:ascii="TH SarabunIT๙" w:hAnsi="TH SarabunIT๙" w:cs="TH SarabunIT๙"/>
        </w:rPr>
        <w:t xml:space="preserve"> </w:t>
      </w:r>
      <w:r w:rsidR="007A69DB" w:rsidRPr="00D27498">
        <w:rPr>
          <w:rFonts w:ascii="TH SarabunIT๙" w:hAnsi="TH SarabunIT๙" w:cs="TH SarabunIT๙"/>
          <w:cs/>
        </w:rPr>
        <w:t>ตผ</w:t>
      </w:r>
      <w:r w:rsidR="00E950D8" w:rsidRPr="00D27498">
        <w:rPr>
          <w:rFonts w:ascii="TH SarabunIT๙" w:hAnsi="TH SarabunIT๙" w:cs="TH SarabunIT๙"/>
        </w:rPr>
        <w:t xml:space="preserve"> </w:t>
      </w:r>
      <w:r w:rsidR="00E11FEB" w:rsidRPr="00D27498">
        <w:rPr>
          <w:rFonts w:ascii="TH SarabunIT๙" w:hAnsi="TH SarabunIT๙" w:cs="TH SarabunIT๙"/>
          <w:u w:val="dotted"/>
          <w:cs/>
        </w:rPr>
        <w:tab/>
      </w:r>
      <w:r w:rsidR="00E11FEB" w:rsidRPr="00D27498">
        <w:rPr>
          <w:rFonts w:ascii="TH SarabunIT๙" w:hAnsi="TH SarabunIT๙" w:cs="TH SarabunIT๙"/>
          <w:cs/>
        </w:rPr>
        <w:t xml:space="preserve"> </w:t>
      </w:r>
      <w:r w:rsidR="00E950D8" w:rsidRPr="00D27498">
        <w:rPr>
          <w:rFonts w:ascii="TH SarabunIT๙" w:hAnsi="TH SarabunIT๙" w:cs="TH SarabunIT๙"/>
        </w:rPr>
        <w:t>/</w:t>
      </w:r>
      <w:r w:rsidR="00E11FEB" w:rsidRPr="00D27498">
        <w:rPr>
          <w:rFonts w:ascii="TH SarabunIT๙" w:hAnsi="TH SarabunIT๙" w:cs="TH SarabunIT๙"/>
          <w:cs/>
        </w:rPr>
        <w:t xml:space="preserve"> </w:t>
      </w:r>
      <w:r w:rsidR="00E11FEB" w:rsidRPr="00D27498">
        <w:rPr>
          <w:rFonts w:ascii="TH SarabunIT๙" w:hAnsi="TH SarabunIT๙" w:cs="TH SarabunIT๙"/>
          <w:u w:val="dotted"/>
          <w:cs/>
        </w:rPr>
        <w:tab/>
      </w:r>
      <w:r w:rsidR="0064437B" w:rsidRPr="00D27498">
        <w:rPr>
          <w:rFonts w:ascii="TH SarabunIT๙" w:hAnsi="TH SarabunIT๙" w:cs="TH SarabunIT๙"/>
          <w:u w:val="dotted"/>
          <w:cs/>
        </w:rPr>
        <w:tab/>
      </w:r>
      <w:r w:rsidR="00E950D8" w:rsidRPr="001B06D2">
        <w:rPr>
          <w:rFonts w:ascii="TH SarabunIT๙" w:hAnsi="TH SarabunIT๙" w:cs="TH SarabunIT๙"/>
        </w:rPr>
        <w:tab/>
      </w:r>
      <w:r w:rsidR="00E950D8" w:rsidRPr="001B06D2">
        <w:rPr>
          <w:rFonts w:ascii="TH SarabunIT๙" w:hAnsi="TH SarabunIT๙" w:cs="TH SarabunIT๙"/>
        </w:rPr>
        <w:tab/>
      </w:r>
      <w:r w:rsidR="00D10747" w:rsidRPr="001B06D2">
        <w:rPr>
          <w:rFonts w:ascii="TH SarabunIT๙" w:hAnsi="TH SarabunIT๙" w:cs="TH SarabunIT๙"/>
        </w:rPr>
        <w:tab/>
      </w:r>
      <w:r w:rsidR="00D10747" w:rsidRPr="001B06D2">
        <w:rPr>
          <w:rFonts w:ascii="TH SarabunIT๙" w:hAnsi="TH SarabunIT๙" w:cs="TH SarabunIT๙"/>
        </w:rPr>
        <w:tab/>
      </w:r>
      <w:r w:rsidR="00E950D8" w:rsidRPr="001B06D2">
        <w:rPr>
          <w:rFonts w:ascii="TH SarabunIT๙" w:hAnsi="TH SarabunIT๙" w:cs="TH SarabunIT๙"/>
        </w:rPr>
        <w:tab/>
      </w:r>
      <w:r w:rsidR="00B83D63" w:rsidRPr="001B06D2">
        <w:rPr>
          <w:rFonts w:ascii="TH SarabunIT๙" w:hAnsi="TH SarabunIT๙" w:cs="TH SarabunIT๙"/>
        </w:rPr>
        <w:tab/>
      </w:r>
      <w:r w:rsidR="00E950D8" w:rsidRPr="00D27498">
        <w:rPr>
          <w:rFonts w:ascii="TH SarabunIT๙" w:hAnsi="TH SarabunIT๙" w:cs="TH SarabunIT๙"/>
          <w:cs/>
        </w:rPr>
        <w:t>สำนักงาน</w:t>
      </w:r>
      <w:r w:rsidR="007A69DB" w:rsidRPr="00D27498">
        <w:rPr>
          <w:rFonts w:ascii="TH SarabunIT๙" w:hAnsi="TH SarabunIT๙" w:cs="TH SarabunIT๙"/>
          <w:cs/>
        </w:rPr>
        <w:t>การตรวจเงินแผ่นดิน</w:t>
      </w:r>
      <w:r w:rsidR="00A73C33" w:rsidRPr="00D27498">
        <w:rPr>
          <w:rFonts w:ascii="TH SarabunIT๙" w:hAnsi="TH SarabunIT๙" w:cs="TH SarabunIT๙"/>
          <w:cs/>
        </w:rPr>
        <w:t>/</w:t>
      </w:r>
      <w:r w:rsidR="00D92819" w:rsidRPr="00D27498">
        <w:rPr>
          <w:rFonts w:ascii="TH SarabunIT๙" w:hAnsi="TH SarabunIT๙" w:cs="TH SarabunIT๙"/>
        </w:rPr>
        <w:tab/>
      </w:r>
    </w:p>
    <w:p w14:paraId="4507AA62" w14:textId="77777777" w:rsidR="00E950D8" w:rsidRPr="00D27498" w:rsidRDefault="00C4657F" w:rsidP="0049614A">
      <w:pPr>
        <w:ind w:left="5040" w:firstLine="720"/>
        <w:jc w:val="thaiDistribute"/>
        <w:rPr>
          <w:rFonts w:ascii="TH SarabunIT๙" w:hAnsi="TH SarabunIT๙" w:cs="TH SarabunIT๙"/>
          <w:u w:val="dotted"/>
        </w:rPr>
      </w:pPr>
      <w:r w:rsidRPr="00D27498">
        <w:rPr>
          <w:rFonts w:ascii="TH SarabunIT๙" w:hAnsi="TH SarabunIT๙" w:cs="TH SarabunIT๙"/>
          <w:spacing w:val="-8"/>
          <w:cs/>
        </w:rPr>
        <w:t>สำนัก</w:t>
      </w:r>
      <w:r w:rsidRPr="00D27498">
        <w:rPr>
          <w:rFonts w:ascii="TH SarabunIT๙" w:hAnsi="TH SarabunIT๙" w:cs="TH SarabunIT๙"/>
          <w:spacing w:val="-8"/>
          <w:u w:val="dotted"/>
          <w:cs/>
        </w:rPr>
        <w:tab/>
      </w:r>
      <w:r w:rsidR="00853B5B" w:rsidRPr="00D27498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DD7D55" w:rsidRPr="00D27498">
        <w:rPr>
          <w:rFonts w:ascii="TH SarabunIT๙" w:hAnsi="TH SarabunIT๙" w:cs="TH SarabunIT๙"/>
          <w:spacing w:val="-8"/>
          <w:u w:val="dotted"/>
          <w:cs/>
        </w:rPr>
        <w:t xml:space="preserve">    </w:t>
      </w:r>
      <w:r w:rsidR="00853B5B" w:rsidRPr="00D27498">
        <w:rPr>
          <w:rFonts w:ascii="TH SarabunIT๙" w:hAnsi="TH SarabunIT๙" w:cs="TH SarabunIT๙"/>
          <w:spacing w:val="-8"/>
          <w:u w:val="dotted"/>
          <w:cs/>
        </w:rPr>
        <w:t xml:space="preserve">  </w:t>
      </w:r>
      <w:r w:rsidR="00853B5B" w:rsidRPr="00D27498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D27498">
        <w:rPr>
          <w:rFonts w:ascii="TH SarabunIT๙" w:hAnsi="TH SarabunIT๙" w:cs="TH SarabunIT๙"/>
          <w:spacing w:val="-8"/>
          <w:u w:val="dotted"/>
          <w:cs/>
        </w:rPr>
        <w:tab/>
      </w:r>
    </w:p>
    <w:p w14:paraId="52205328" w14:textId="77777777" w:rsidR="003553F7" w:rsidRPr="00D27498" w:rsidRDefault="003553F7" w:rsidP="0049614A">
      <w:pPr>
        <w:ind w:firstLine="5812"/>
        <w:rPr>
          <w:rFonts w:ascii="TH SarabunIT๙" w:hAnsi="TH SarabunIT๙" w:cs="TH SarabunIT๙"/>
          <w:b/>
          <w:bCs/>
          <w:u w:val="dotted"/>
          <w:cs/>
        </w:rPr>
      </w:pPr>
      <w:r w:rsidRPr="00D27498">
        <w:rPr>
          <w:rFonts w:ascii="TH SarabunIT๙" w:hAnsi="TH SarabunIT๙" w:cs="TH SarabunIT๙"/>
          <w:u w:val="dotted"/>
        </w:rPr>
        <w:tab/>
      </w:r>
      <w:r w:rsidR="00853B5B" w:rsidRPr="00D27498">
        <w:rPr>
          <w:rFonts w:ascii="TH SarabunIT๙" w:hAnsi="TH SarabunIT๙" w:cs="TH SarabunIT๙"/>
          <w:u w:val="dotted"/>
          <w:cs/>
        </w:rPr>
        <w:t xml:space="preserve">  </w:t>
      </w:r>
      <w:r w:rsidR="00DD7D55" w:rsidRPr="00D27498">
        <w:rPr>
          <w:rFonts w:ascii="TH SarabunIT๙" w:hAnsi="TH SarabunIT๙" w:cs="TH SarabunIT๙"/>
          <w:u w:val="dotted"/>
          <w:cs/>
        </w:rPr>
        <w:t xml:space="preserve">   </w:t>
      </w:r>
      <w:r w:rsidR="00853B5B" w:rsidRPr="00D27498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DD7D55" w:rsidRPr="00D27498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Pr="00D27498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3D231267" w14:textId="77777777" w:rsidR="00D30D15" w:rsidRPr="00D27498" w:rsidRDefault="00FE154C" w:rsidP="0049614A">
      <w:pPr>
        <w:tabs>
          <w:tab w:val="left" w:pos="709"/>
          <w:tab w:val="left" w:pos="4395"/>
        </w:tabs>
        <w:spacing w:before="120"/>
        <w:jc w:val="center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cs/>
        </w:rPr>
        <w:t xml:space="preserve">           </w:t>
      </w:r>
      <w:r w:rsidR="00AE1009" w:rsidRPr="00D27498">
        <w:rPr>
          <w:rFonts w:ascii="TH SarabunIT๙" w:hAnsi="TH SarabunIT๙" w:cs="TH SarabunIT๙"/>
          <w:cs/>
        </w:rPr>
        <w:t>วัน  เดือน  ปี</w:t>
      </w:r>
    </w:p>
    <w:p w14:paraId="0585D057" w14:textId="022B0D93" w:rsidR="007C02F4" w:rsidRPr="00D27498" w:rsidRDefault="00F225B4" w:rsidP="0049614A">
      <w:pPr>
        <w:tabs>
          <w:tab w:val="left" w:pos="3402"/>
          <w:tab w:val="left" w:pos="3828"/>
        </w:tabs>
        <w:spacing w:before="240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cs/>
        </w:rPr>
        <w:t xml:space="preserve">เรื่อง  </w:t>
      </w:r>
      <w:r w:rsidR="007C02F4" w:rsidRPr="00D27498">
        <w:rPr>
          <w:rFonts w:ascii="TH SarabunIT๙" w:hAnsi="TH SarabunIT๙" w:cs="TH SarabunIT๙"/>
          <w:cs/>
        </w:rPr>
        <w:t>การติดตามผลการตรวจสอบ</w:t>
      </w:r>
      <w:r w:rsidR="00853B5B" w:rsidRPr="00D27498">
        <w:rPr>
          <w:rFonts w:ascii="TH SarabunIT๙" w:hAnsi="TH SarabunIT๙" w:cs="TH SarabunIT๙"/>
          <w:u w:val="dotted"/>
          <w:cs/>
        </w:rPr>
        <w:t xml:space="preserve">             </w:t>
      </w:r>
      <w:r w:rsidR="00853B5B" w:rsidRPr="00D27498">
        <w:rPr>
          <w:rFonts w:ascii="TH SarabunIT๙" w:hAnsi="TH SarabunIT๙" w:cs="TH SarabunIT๙"/>
          <w:b/>
          <w:bCs/>
          <w:u w:val="dotted"/>
          <w:cs/>
        </w:rPr>
        <w:t xml:space="preserve">(ชื่อเรื่อง)                                                        </w:t>
      </w:r>
      <w:r w:rsidR="006E325A" w:rsidRPr="00D27498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799641B0" w14:textId="1829FF3A" w:rsidR="007C02F4" w:rsidRPr="00D27498" w:rsidRDefault="007C02F4" w:rsidP="0049614A">
      <w:pPr>
        <w:tabs>
          <w:tab w:val="left" w:pos="1134"/>
          <w:tab w:val="center" w:pos="1985"/>
          <w:tab w:val="left" w:pos="3119"/>
          <w:tab w:val="left" w:pos="3686"/>
        </w:tabs>
        <w:spacing w:before="120"/>
        <w:ind w:right="-18"/>
        <w:rPr>
          <w:rFonts w:ascii="TH SarabunIT๙" w:hAnsi="TH SarabunIT๙" w:cs="TH SarabunIT๙"/>
          <w:u w:val="dotted"/>
        </w:rPr>
      </w:pPr>
      <w:r w:rsidRPr="00D27498">
        <w:rPr>
          <w:rFonts w:ascii="TH SarabunIT๙" w:hAnsi="TH SarabunIT๙" w:cs="TH SarabunIT๙"/>
          <w:cs/>
        </w:rPr>
        <w:t>เรียน</w:t>
      </w:r>
      <w:r w:rsidR="00853B5B" w:rsidRPr="00D27498">
        <w:rPr>
          <w:rFonts w:ascii="TH SarabunIT๙" w:hAnsi="TH SarabunIT๙" w:cs="TH SarabunIT๙"/>
          <w:cs/>
        </w:rPr>
        <w:t xml:space="preserve">  </w:t>
      </w:r>
      <w:r w:rsidRPr="00D27498">
        <w:rPr>
          <w:rFonts w:ascii="TH SarabunIT๙" w:hAnsi="TH SarabunIT๙" w:cs="TH SarabunIT๙"/>
          <w:u w:val="dotted"/>
          <w:cs/>
        </w:rPr>
        <w:tab/>
      </w:r>
      <w:r w:rsidR="0007570F" w:rsidRPr="00D27498">
        <w:rPr>
          <w:rFonts w:ascii="TH SarabunIT๙" w:hAnsi="TH SarabunIT๙" w:cs="TH SarabunIT๙"/>
          <w:u w:val="dotted"/>
        </w:rPr>
        <w:tab/>
      </w:r>
      <w:r w:rsidRPr="00D27498">
        <w:rPr>
          <w:rFonts w:ascii="TH SarabunIT๙" w:hAnsi="TH SarabunIT๙" w:cs="TH SarabunIT๙"/>
          <w:b/>
          <w:bCs/>
          <w:u w:val="dotted"/>
          <w:cs/>
        </w:rPr>
        <w:t>(ผู้รับตรวจ)</w:t>
      </w:r>
      <w:r w:rsidR="00705DFA" w:rsidRPr="00D27498">
        <w:rPr>
          <w:rFonts w:ascii="TH SarabunIT๙" w:hAnsi="TH SarabunIT๙" w:cs="TH SarabunIT๙"/>
          <w:u w:val="dotted"/>
          <w:cs/>
        </w:rPr>
        <w:t xml:space="preserve"> (*)</w:t>
      </w:r>
      <w:r w:rsidRPr="00D27498">
        <w:rPr>
          <w:rFonts w:ascii="TH SarabunIT๙" w:hAnsi="TH SarabunIT๙" w:cs="TH SarabunIT๙"/>
          <w:u w:val="dotted"/>
          <w:cs/>
        </w:rPr>
        <w:tab/>
      </w:r>
      <w:r w:rsidR="00853B5B" w:rsidRPr="00D27498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</w:t>
      </w:r>
      <w:r w:rsidR="0007570F" w:rsidRPr="00D27498">
        <w:rPr>
          <w:rFonts w:ascii="TH SarabunIT๙" w:hAnsi="TH SarabunIT๙" w:cs="TH SarabunIT๙"/>
          <w:u w:val="dotted"/>
        </w:rPr>
        <w:tab/>
      </w:r>
    </w:p>
    <w:p w14:paraId="146303F6" w14:textId="77777777" w:rsidR="00D30D15" w:rsidRPr="00D27498" w:rsidRDefault="00D30D15" w:rsidP="0049614A">
      <w:pPr>
        <w:spacing w:before="120"/>
        <w:rPr>
          <w:rFonts w:ascii="TH SarabunIT๙" w:hAnsi="TH SarabunIT๙" w:cs="TH SarabunIT๙"/>
          <w:spacing w:val="-8"/>
          <w:u w:val="dotted"/>
          <w:cs/>
        </w:rPr>
      </w:pPr>
      <w:r w:rsidRPr="00D27498">
        <w:rPr>
          <w:rFonts w:ascii="TH SarabunIT๙" w:hAnsi="TH SarabunIT๙" w:cs="TH SarabunIT๙"/>
          <w:cs/>
        </w:rPr>
        <w:t>อ้างถึง</w:t>
      </w:r>
      <w:r w:rsidR="00F225B4" w:rsidRPr="00D27498">
        <w:rPr>
          <w:rFonts w:ascii="TH SarabunIT๙" w:hAnsi="TH SarabunIT๙" w:cs="TH SarabunIT๙"/>
          <w:cs/>
        </w:rPr>
        <w:t xml:space="preserve">  </w:t>
      </w:r>
      <w:r w:rsidR="00853B5B" w:rsidRPr="00D27498">
        <w:rPr>
          <w:rFonts w:ascii="TH SarabunIT๙" w:hAnsi="TH SarabunIT๙" w:cs="TH SarabunIT๙"/>
          <w:cs/>
        </w:rPr>
        <w:t>หนังสือ</w:t>
      </w:r>
      <w:r w:rsidR="00A6442E" w:rsidRPr="00D27498">
        <w:rPr>
          <w:rFonts w:ascii="TH SarabunIT๙" w:hAnsi="TH SarabunIT๙" w:cs="TH SarabunIT๙"/>
          <w:u w:val="dotted"/>
          <w:cs/>
        </w:rPr>
        <w:t xml:space="preserve">       </w:t>
      </w:r>
      <w:r w:rsidR="00853B5B" w:rsidRPr="00D27498">
        <w:rPr>
          <w:rFonts w:ascii="TH SarabunIT๙" w:hAnsi="TH SarabunIT๙" w:cs="TH SarabunIT๙"/>
          <w:cs/>
        </w:rPr>
        <w:t>ที่</w:t>
      </w:r>
      <w:r w:rsidR="00A6442E" w:rsidRPr="00D27498">
        <w:rPr>
          <w:rFonts w:ascii="TH SarabunIT๙" w:hAnsi="TH SarabunIT๙" w:cs="TH SarabunIT๙"/>
          <w:u w:val="dotted"/>
          <w:cs/>
        </w:rPr>
        <w:t xml:space="preserve">    </w:t>
      </w:r>
      <w:r w:rsidR="00853B5B" w:rsidRPr="00D27498">
        <w:rPr>
          <w:rFonts w:ascii="TH SarabunIT๙" w:hAnsi="TH SarabunIT๙" w:cs="TH SarabunIT๙"/>
          <w:u w:val="dotted"/>
          <w:cs/>
        </w:rPr>
        <w:t xml:space="preserve"> </w:t>
      </w:r>
      <w:r w:rsidR="00A6442E" w:rsidRPr="00D27498">
        <w:rPr>
          <w:rFonts w:ascii="TH SarabunIT๙" w:hAnsi="TH SarabunIT๙" w:cs="TH SarabunIT๙"/>
          <w:u w:val="dotted"/>
          <w:cs/>
        </w:rPr>
        <w:t xml:space="preserve">   </w:t>
      </w:r>
      <w:r w:rsidR="00670B6C" w:rsidRPr="00D27498">
        <w:rPr>
          <w:rFonts w:ascii="TH SarabunIT๙" w:hAnsi="TH SarabunIT๙" w:cs="TH SarabunIT๙"/>
          <w:u w:val="dotted"/>
          <w:cs/>
        </w:rPr>
        <w:t xml:space="preserve"> </w:t>
      </w:r>
      <w:r w:rsidR="00853B5B" w:rsidRPr="00D27498">
        <w:rPr>
          <w:rFonts w:ascii="TH SarabunIT๙" w:hAnsi="TH SarabunIT๙" w:cs="TH SarabunIT๙"/>
          <w:cs/>
        </w:rPr>
        <w:t>/</w:t>
      </w:r>
      <w:r w:rsidR="00670B6C" w:rsidRPr="00D27498">
        <w:rPr>
          <w:rFonts w:ascii="TH SarabunIT๙" w:hAnsi="TH SarabunIT๙" w:cs="TH SarabunIT๙"/>
          <w:u w:val="dotted"/>
          <w:cs/>
        </w:rPr>
        <w:t xml:space="preserve"> </w:t>
      </w:r>
      <w:r w:rsidR="003B094A" w:rsidRPr="00D27498">
        <w:rPr>
          <w:rFonts w:ascii="TH SarabunIT๙" w:hAnsi="TH SarabunIT๙" w:cs="TH SarabunIT๙"/>
          <w:u w:val="dotted"/>
          <w:cs/>
        </w:rPr>
        <w:t xml:space="preserve">    </w:t>
      </w:r>
      <w:r w:rsidR="00A6442E" w:rsidRPr="00D27498">
        <w:rPr>
          <w:rFonts w:ascii="TH SarabunIT๙" w:hAnsi="TH SarabunIT๙" w:cs="TH SarabunIT๙"/>
          <w:b/>
          <w:bCs/>
          <w:u w:val="dotted"/>
          <w:cs/>
        </w:rPr>
        <w:t>(</w:t>
      </w:r>
      <w:r w:rsidR="006E325A" w:rsidRPr="00D27498">
        <w:rPr>
          <w:rFonts w:ascii="TH SarabunIT๙" w:hAnsi="TH SarabunIT๙" w:cs="TH SarabunIT๙"/>
          <w:b/>
          <w:bCs/>
          <w:u w:val="dotted"/>
          <w:cs/>
        </w:rPr>
        <w:t>หนังสือ</w:t>
      </w:r>
      <w:r w:rsidR="001B06D2" w:rsidRPr="00D27498">
        <w:rPr>
          <w:rFonts w:ascii="TH SarabunIT๙" w:hAnsi="TH SarabunIT๙" w:cs="TH SarabunIT๙"/>
          <w:b/>
          <w:bCs/>
          <w:u w:val="dotted"/>
          <w:cs/>
        </w:rPr>
        <w:t>แจ้งผลการตรวจ</w:t>
      </w:r>
      <w:r w:rsidR="006E325A" w:rsidRPr="00D27498">
        <w:rPr>
          <w:rFonts w:ascii="TH SarabunIT๙" w:hAnsi="TH SarabunIT๙" w:cs="TH SarabunIT๙"/>
          <w:b/>
          <w:bCs/>
          <w:u w:val="dotted"/>
          <w:cs/>
        </w:rPr>
        <w:t>สอบ</w:t>
      </w:r>
      <w:r w:rsidR="00670B6C" w:rsidRPr="00D27498">
        <w:rPr>
          <w:rFonts w:ascii="TH SarabunIT๙" w:hAnsi="TH SarabunIT๙" w:cs="TH SarabunIT๙"/>
          <w:b/>
          <w:bCs/>
          <w:u w:val="dotted"/>
          <w:cs/>
        </w:rPr>
        <w:t>)</w:t>
      </w:r>
      <w:r w:rsidR="00DD7D55" w:rsidRPr="00D27498">
        <w:rPr>
          <w:rFonts w:ascii="TH SarabunIT๙" w:hAnsi="TH SarabunIT๙" w:cs="TH SarabunIT๙"/>
          <w:u w:val="dotted"/>
          <w:cs/>
        </w:rPr>
        <w:t xml:space="preserve">                        </w:t>
      </w:r>
      <w:r w:rsidR="006E325A" w:rsidRPr="00D27498">
        <w:rPr>
          <w:rFonts w:ascii="TH SarabunIT๙" w:hAnsi="TH SarabunIT๙" w:cs="TH SarabunIT๙"/>
          <w:u w:val="dotted"/>
          <w:cs/>
        </w:rPr>
        <w:t xml:space="preserve">                          </w:t>
      </w:r>
      <w:r w:rsidR="0076792A" w:rsidRPr="00D27498">
        <w:rPr>
          <w:rFonts w:ascii="TH SarabunIT๙" w:hAnsi="TH SarabunIT๙" w:cs="TH SarabunIT๙"/>
          <w:u w:val="dotted"/>
        </w:rPr>
        <w:t xml:space="preserve">  </w:t>
      </w:r>
      <w:r w:rsidR="006E325A" w:rsidRPr="00D27498">
        <w:rPr>
          <w:rFonts w:ascii="TH SarabunIT๙" w:hAnsi="TH SarabunIT๙" w:cs="TH SarabunIT๙"/>
          <w:u w:val="dotted"/>
          <w:cs/>
        </w:rPr>
        <w:t xml:space="preserve">   </w:t>
      </w:r>
      <w:r w:rsidR="00DD7D55" w:rsidRPr="00D27498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  <w:r w:rsidR="00853B5B" w:rsidRPr="00D27498">
        <w:rPr>
          <w:rFonts w:ascii="TH SarabunIT๙" w:hAnsi="TH SarabunIT๙" w:cs="TH SarabunIT๙"/>
          <w:cs/>
        </w:rPr>
        <w:t xml:space="preserve"> </w:t>
      </w:r>
    </w:p>
    <w:p w14:paraId="359BB422" w14:textId="729D640D" w:rsidR="00B3370F" w:rsidRPr="00D27498" w:rsidRDefault="006959B8" w:rsidP="0049614A">
      <w:pPr>
        <w:tabs>
          <w:tab w:val="right" w:pos="0"/>
          <w:tab w:val="left" w:pos="709"/>
          <w:tab w:val="left" w:pos="2694"/>
          <w:tab w:val="left" w:pos="4111"/>
          <w:tab w:val="left" w:pos="6521"/>
        </w:tabs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cs/>
        </w:rPr>
        <w:t xml:space="preserve">ตามหนังสือที่อ้างถึง </w:t>
      </w:r>
      <w:r w:rsidR="007A679F" w:rsidRPr="00D27498">
        <w:rPr>
          <w:rFonts w:ascii="TH SarabunIT๙" w:hAnsi="TH SarabunIT๙" w:cs="TH SarabunIT๙"/>
          <w:cs/>
        </w:rPr>
        <w:t xml:space="preserve"> </w:t>
      </w:r>
      <w:r w:rsidR="00C9557F" w:rsidRPr="00D2749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C9557F" w:rsidRPr="00D27498">
        <w:rPr>
          <w:rFonts w:ascii="TH SarabunIT๙" w:hAnsi="TH SarabunIT๙" w:cs="TH SarabunIT๙"/>
        </w:rPr>
        <w:t xml:space="preserve"> </w:t>
      </w:r>
      <w:r w:rsidR="00C9557F" w:rsidRPr="00D27498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C9557F" w:rsidRPr="00D27498">
        <w:rPr>
          <w:rFonts w:ascii="TH SarabunIT๙" w:hAnsi="TH SarabunIT๙" w:cs="TH SarabunIT๙"/>
        </w:rPr>
        <w:t xml:space="preserve">   </w:t>
      </w:r>
      <w:r w:rsidR="00367602" w:rsidRPr="00D27498">
        <w:rPr>
          <w:rFonts w:ascii="TH SarabunIT๙" w:hAnsi="TH SarabunIT๙" w:cs="TH SarabunIT๙"/>
          <w:cs/>
        </w:rPr>
        <w:t>ได้แจ้ง</w:t>
      </w:r>
      <w:r w:rsidR="00D15B80" w:rsidRPr="00D27498">
        <w:rPr>
          <w:rFonts w:ascii="TH SarabunIT๙" w:hAnsi="TH SarabunIT๙" w:cs="TH SarabunIT๙"/>
          <w:cs/>
        </w:rPr>
        <w:t>ให้</w:t>
      </w:r>
      <w:r w:rsidR="00C9557F" w:rsidRPr="00D27498">
        <w:rPr>
          <w:rFonts w:ascii="TH SarabunIT๙" w:hAnsi="TH SarabunIT๙" w:cs="TH SarabunIT๙"/>
          <w:u w:val="dotted"/>
          <w:cs/>
        </w:rPr>
        <w:t xml:space="preserve"> </w:t>
      </w:r>
      <w:r w:rsidR="009651D0" w:rsidRPr="00D27498">
        <w:rPr>
          <w:rFonts w:ascii="TH SarabunIT๙" w:hAnsi="TH SarabunIT๙" w:cs="TH SarabunIT๙"/>
          <w:u w:val="dotted"/>
          <w:cs/>
        </w:rPr>
        <w:t xml:space="preserve"> </w:t>
      </w:r>
      <w:r w:rsidR="00736E92" w:rsidRPr="00D27498">
        <w:rPr>
          <w:rFonts w:ascii="TH SarabunIT๙" w:hAnsi="TH SarabunIT๙" w:cs="TH SarabunIT๙"/>
          <w:b/>
          <w:bCs/>
          <w:u w:val="dotted"/>
          <w:cs/>
        </w:rPr>
        <w:t>(หน่วย</w:t>
      </w:r>
      <w:r w:rsidR="00853B5B" w:rsidRPr="00D27498">
        <w:rPr>
          <w:rFonts w:ascii="TH SarabunIT๙" w:hAnsi="TH SarabunIT๙" w:cs="TH SarabunIT๙"/>
          <w:b/>
          <w:bCs/>
          <w:u w:val="dotted"/>
          <w:cs/>
        </w:rPr>
        <w:t xml:space="preserve">รับตรวจ)  </w:t>
      </w:r>
      <w:bookmarkStart w:id="0" w:name="_Hlk149832409"/>
      <w:r w:rsidR="00D15B80" w:rsidRPr="00D27498">
        <w:rPr>
          <w:rFonts w:ascii="TH SarabunIT๙" w:hAnsi="TH SarabunIT๙" w:cs="TH SarabunIT๙"/>
          <w:cs/>
        </w:rPr>
        <w:t>ดำเนินการ</w:t>
      </w:r>
      <w:r w:rsidR="00F26CDC" w:rsidRPr="00D27498">
        <w:rPr>
          <w:rFonts w:ascii="TH SarabunIT๙" w:hAnsi="TH SarabunIT๙" w:cs="TH SarabunIT๙"/>
          <w:cs/>
        </w:rPr>
        <w:t xml:space="preserve"> </w:t>
      </w:r>
      <w:r w:rsidR="00CE091F" w:rsidRPr="00D27498">
        <w:rPr>
          <w:rFonts w:ascii="TH SarabunIT๙" w:hAnsi="TH SarabunIT๙" w:cs="TH SarabunIT๙"/>
          <w:cs/>
        </w:rPr>
        <w:t>(</w:t>
      </w:r>
      <w:bookmarkStart w:id="1" w:name="_Hlk150175839"/>
      <w:r w:rsidR="008F6B7C" w:rsidRPr="00D27498">
        <w:rPr>
          <w:rFonts w:ascii="TH SarabunIT๙" w:hAnsi="TH SarabunIT๙" w:cs="TH SarabunIT๙"/>
          <w:cs/>
        </w:rPr>
        <w:t>ทางวินัย/ ให้</w:t>
      </w:r>
      <w:r w:rsidR="005956CA" w:rsidRPr="00D27498">
        <w:rPr>
          <w:rFonts w:ascii="TH SarabunIT๙" w:hAnsi="TH SarabunIT๙" w:cs="TH SarabunIT๙"/>
          <w:cs/>
        </w:rPr>
        <w:t>มีการ</w:t>
      </w:r>
      <w:r w:rsidR="00736E92" w:rsidRPr="00D27498">
        <w:rPr>
          <w:rFonts w:ascii="TH SarabunIT๙" w:hAnsi="TH SarabunIT๙" w:cs="TH SarabunIT๙"/>
          <w:cs/>
        </w:rPr>
        <w:t>ชดใช้ค่าเสียหาย</w:t>
      </w:r>
      <w:r w:rsidR="008F6B7C" w:rsidRPr="00D27498">
        <w:rPr>
          <w:rFonts w:ascii="TH SarabunIT๙" w:hAnsi="TH SarabunIT๙" w:cs="TH SarabunIT๙"/>
          <w:cs/>
        </w:rPr>
        <w:t>/ แต่งตั้งคณะกรรมการสอบข้อเท็จจริงความรับผิดทางละเมิด</w:t>
      </w:r>
      <w:bookmarkEnd w:id="1"/>
      <w:r w:rsidR="00CE091F" w:rsidRPr="00D27498">
        <w:rPr>
          <w:rFonts w:ascii="TH SarabunIT๙" w:hAnsi="TH SarabunIT๙" w:cs="TH SarabunIT๙"/>
          <w:cs/>
        </w:rPr>
        <w:t>)</w:t>
      </w:r>
      <w:r w:rsidR="00FE154C" w:rsidRPr="00D27498">
        <w:rPr>
          <w:rFonts w:ascii="TH SarabunIT๙" w:hAnsi="TH SarabunIT๙" w:cs="TH SarabunIT๙"/>
          <w:cs/>
        </w:rPr>
        <w:t xml:space="preserve"> </w:t>
      </w:r>
      <w:r w:rsidR="00F13094" w:rsidRPr="00D27498">
        <w:rPr>
          <w:rFonts w:ascii="TH SarabunIT๙" w:hAnsi="TH SarabunIT๙" w:cs="TH SarabunIT๙"/>
          <w:cs/>
        </w:rPr>
        <w:t>โดยให้เริ่มต้น</w:t>
      </w:r>
      <w:r w:rsidR="00236468" w:rsidRPr="00D27498">
        <w:rPr>
          <w:rFonts w:ascii="TH SarabunIT๙" w:hAnsi="TH SarabunIT๙" w:cs="TH SarabunIT๙"/>
          <w:cs/>
        </w:rPr>
        <w:t>ดำเนินกระบวนการ</w:t>
      </w:r>
      <w:r w:rsidR="00F13094" w:rsidRPr="00D27498">
        <w:rPr>
          <w:rFonts w:ascii="TH SarabunIT๙" w:hAnsi="TH SarabunIT๙" w:cs="TH SarabunIT๙"/>
          <w:cs/>
        </w:rPr>
        <w:t xml:space="preserve">ภายใน </w:t>
      </w:r>
      <w:r w:rsidR="00D15B80" w:rsidRPr="00D27498">
        <w:rPr>
          <w:rFonts w:ascii="TH SarabunIT๙" w:hAnsi="TH SarabunIT๙" w:cs="TH SarabunIT๙"/>
          <w:cs/>
        </w:rPr>
        <w:t>๖๐</w:t>
      </w:r>
      <w:r w:rsidR="00F13094" w:rsidRPr="00D27498">
        <w:rPr>
          <w:rFonts w:ascii="TH SarabunIT๙" w:hAnsi="TH SarabunIT๙" w:cs="TH SarabunIT๙"/>
          <w:cs/>
        </w:rPr>
        <w:t xml:space="preserve"> วัน </w:t>
      </w:r>
      <w:bookmarkStart w:id="2" w:name="_Hlk149826625"/>
      <w:r w:rsidR="00F13094" w:rsidRPr="00D27498">
        <w:rPr>
          <w:rFonts w:ascii="TH SarabunIT๙" w:hAnsi="TH SarabunIT๙" w:cs="TH SarabunIT๙"/>
          <w:cs/>
        </w:rPr>
        <w:t>นับแต่วันที่ได้รับหนังสือแจ้ง</w:t>
      </w:r>
      <w:bookmarkEnd w:id="2"/>
      <w:r w:rsidR="00F13094" w:rsidRPr="00D27498">
        <w:rPr>
          <w:rFonts w:ascii="TH SarabunIT๙" w:hAnsi="TH SarabunIT๙" w:cs="TH SarabunIT๙"/>
          <w:cs/>
        </w:rPr>
        <w:t>ผลการตรวจสอบ</w:t>
      </w:r>
      <w:r w:rsidR="00901800" w:rsidRPr="00D27498">
        <w:rPr>
          <w:rFonts w:ascii="TH SarabunIT๙" w:hAnsi="TH SarabunIT๙" w:cs="TH SarabunIT๙"/>
          <w:cs/>
        </w:rPr>
        <w:t xml:space="preserve"> </w:t>
      </w:r>
      <w:r w:rsidR="006367DB" w:rsidRPr="00D27498">
        <w:rPr>
          <w:rFonts w:ascii="TH SarabunIT๙" w:hAnsi="TH SarabunIT๙" w:cs="TH SarabunIT๙"/>
          <w:cs/>
        </w:rPr>
        <w:t>และ</w:t>
      </w:r>
      <w:r w:rsidR="00901800" w:rsidRPr="00D27498">
        <w:rPr>
          <w:rFonts w:ascii="TH SarabunIT๙" w:hAnsi="TH SarabunIT๙" w:cs="TH SarabunIT๙"/>
          <w:cs/>
        </w:rPr>
        <w:t>ให้แจ้ง</w:t>
      </w:r>
      <w:r w:rsidR="00236468" w:rsidRPr="00D27498">
        <w:rPr>
          <w:rFonts w:ascii="TH SarabunIT๙" w:hAnsi="TH SarabunIT๙" w:cs="TH SarabunIT๙"/>
          <w:cs/>
        </w:rPr>
        <w:t>ผล</w:t>
      </w:r>
      <w:r w:rsidR="00901800" w:rsidRPr="00D27498">
        <w:rPr>
          <w:rFonts w:ascii="TH SarabunIT๙" w:hAnsi="TH SarabunIT๙" w:cs="TH SarabunIT๙"/>
          <w:cs/>
        </w:rPr>
        <w:t>การดำเนินการไปให้</w:t>
      </w:r>
      <w:r w:rsidR="009651D0" w:rsidRPr="00D27498">
        <w:rPr>
          <w:rFonts w:ascii="TH SarabunIT๙" w:hAnsi="TH SarabunIT๙" w:cs="TH SarabunIT๙"/>
          <w:cs/>
        </w:rPr>
        <w:t xml:space="preserve"> </w:t>
      </w:r>
      <w:r w:rsidR="00C9557F" w:rsidRPr="00D2749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C9557F" w:rsidRPr="00D27498">
        <w:rPr>
          <w:rFonts w:ascii="TH SarabunIT๙" w:hAnsi="TH SarabunIT๙" w:cs="TH SarabunIT๙"/>
        </w:rPr>
        <w:t xml:space="preserve"> </w:t>
      </w:r>
      <w:r w:rsidR="00C9557F" w:rsidRPr="00D27498">
        <w:rPr>
          <w:rFonts w:ascii="TH SarabunIT๙" w:hAnsi="TH SarabunIT๙" w:cs="TH SarabunIT๙"/>
          <w:cs/>
        </w:rPr>
        <w:t>/สำนัก</w:t>
      </w:r>
      <w:bookmarkStart w:id="3" w:name="_Hlk153455861"/>
      <w:r w:rsidR="00C9557F" w:rsidRPr="00D27498">
        <w:rPr>
          <w:rFonts w:ascii="TH SarabunIT๙" w:hAnsi="TH SarabunIT๙" w:cs="TH SarabunIT๙"/>
          <w:cs/>
        </w:rPr>
        <w:t>งานการตรวจเงินแผ่นดินภูมิภาค/ สำนักตรวจเงินแผ่นดินจังหวัด)</w:t>
      </w:r>
      <w:r w:rsidR="00C9557F" w:rsidRPr="00D27498">
        <w:rPr>
          <w:rFonts w:ascii="TH SarabunIT๙" w:hAnsi="TH SarabunIT๙" w:cs="TH SarabunIT๙"/>
        </w:rPr>
        <w:t xml:space="preserve"> </w:t>
      </w:r>
      <w:bookmarkEnd w:id="3"/>
      <w:r w:rsidR="00901800" w:rsidRPr="00D27498">
        <w:rPr>
          <w:rFonts w:ascii="TH SarabunIT๙" w:hAnsi="TH SarabunIT๙" w:cs="TH SarabunIT๙"/>
          <w:cs/>
        </w:rPr>
        <w:t>ทราบทันทีเมื่อเริ่มต้นการดำเนินการ</w:t>
      </w:r>
      <w:r w:rsidR="0076792A" w:rsidRPr="00D27498">
        <w:rPr>
          <w:rFonts w:ascii="TH SarabunIT๙" w:hAnsi="TH SarabunIT๙" w:cs="TH SarabunIT๙"/>
        </w:rPr>
        <w:t xml:space="preserve"> </w:t>
      </w:r>
      <w:r w:rsidR="006367DB" w:rsidRPr="00D27498">
        <w:rPr>
          <w:rFonts w:ascii="TH SarabunIT๙" w:hAnsi="TH SarabunIT๙" w:cs="TH SarabunIT๙"/>
          <w:cs/>
        </w:rPr>
        <w:t>โดย</w:t>
      </w:r>
      <w:r w:rsidR="004430D8" w:rsidRPr="00D27498">
        <w:rPr>
          <w:rFonts w:ascii="TH SarabunIT๙" w:hAnsi="TH SarabunIT๙" w:cs="TH SarabunIT๙"/>
          <w:cs/>
        </w:rPr>
        <w:t>ต้องดำเนินกระบวนการให้แล้วเสร็จภายใน ๒๔๐ วัน</w:t>
      </w:r>
      <w:r w:rsidR="00236468" w:rsidRPr="00D27498">
        <w:rPr>
          <w:rFonts w:ascii="TH SarabunIT๙" w:hAnsi="TH SarabunIT๙" w:cs="TH SarabunIT๙"/>
          <w:cs/>
        </w:rPr>
        <w:t xml:space="preserve"> </w:t>
      </w:r>
      <w:r w:rsidR="004430D8" w:rsidRPr="00D27498">
        <w:rPr>
          <w:rFonts w:ascii="TH SarabunIT๙" w:hAnsi="TH SarabunIT๙" w:cs="TH SarabunIT๙"/>
          <w:cs/>
        </w:rPr>
        <w:t xml:space="preserve">นับแต่วันที่ได้รับแจ้งผลการตรวจสอบตามหนังสือที่อ้างถึง </w:t>
      </w:r>
      <w:r w:rsidR="00932189" w:rsidRPr="00D27498">
        <w:rPr>
          <w:rFonts w:ascii="TH SarabunIT๙" w:hAnsi="TH SarabunIT๙" w:cs="TH SarabunIT๙"/>
          <w:cs/>
        </w:rPr>
        <w:t>และ</w:t>
      </w:r>
      <w:r w:rsidR="004430D8" w:rsidRPr="00D27498">
        <w:rPr>
          <w:rFonts w:ascii="TH SarabunIT๙" w:hAnsi="TH SarabunIT๙" w:cs="TH SarabunIT๙"/>
          <w:cs/>
        </w:rPr>
        <w:t>ให้แจ้งผลการดำเนินการไปให้</w:t>
      </w:r>
      <w:r w:rsidR="00A45547" w:rsidRPr="00D27498">
        <w:rPr>
          <w:rFonts w:ascii="TH SarabunIT๙" w:hAnsi="TH SarabunIT๙" w:cs="TH SarabunIT๙"/>
          <w:cs/>
        </w:rPr>
        <w:t xml:space="preserve"> </w:t>
      </w:r>
      <w:r w:rsidR="00C9557F" w:rsidRPr="00D2749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C9557F" w:rsidRPr="00D27498">
        <w:rPr>
          <w:rFonts w:ascii="TH SarabunIT๙" w:hAnsi="TH SarabunIT๙" w:cs="TH SarabunIT๙"/>
        </w:rPr>
        <w:t xml:space="preserve"> </w:t>
      </w:r>
      <w:r w:rsidR="00C9557F" w:rsidRPr="00D27498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C9557F" w:rsidRPr="00D27498">
        <w:rPr>
          <w:rFonts w:ascii="TH SarabunIT๙" w:hAnsi="TH SarabunIT๙" w:cs="TH SarabunIT๙"/>
        </w:rPr>
        <w:t xml:space="preserve"> </w:t>
      </w:r>
      <w:r w:rsidR="004430D8" w:rsidRPr="00D27498">
        <w:rPr>
          <w:rFonts w:ascii="TH SarabunIT๙" w:hAnsi="TH SarabunIT๙" w:cs="TH SarabunIT๙"/>
          <w:cs/>
        </w:rPr>
        <w:t xml:space="preserve">ทราบทุก ๖๐ วัน จนกว่าจะดำเนินกระบวนการแล้วเสร็จ </w:t>
      </w:r>
      <w:r w:rsidR="00F13094" w:rsidRPr="00D27498">
        <w:rPr>
          <w:rFonts w:ascii="TH SarabunIT๙" w:hAnsi="TH SarabunIT๙" w:cs="TH SarabunIT๙"/>
          <w:cs/>
        </w:rPr>
        <w:t>นั้น</w:t>
      </w:r>
    </w:p>
    <w:bookmarkEnd w:id="0"/>
    <w:p w14:paraId="315A45EF" w14:textId="75355241" w:rsidR="003422DC" w:rsidRPr="00D27498" w:rsidRDefault="00367602" w:rsidP="0049614A">
      <w:pPr>
        <w:tabs>
          <w:tab w:val="right" w:pos="142"/>
          <w:tab w:val="left" w:pos="993"/>
          <w:tab w:val="left" w:pos="2835"/>
        </w:tabs>
        <w:spacing w:before="120"/>
        <w:ind w:firstLine="1418"/>
        <w:jc w:val="thaiDistribute"/>
        <w:rPr>
          <w:rFonts w:ascii="TH SarabunIT๙" w:hAnsi="TH SarabunIT๙" w:cs="TH SarabunIT๙"/>
          <w:strike/>
        </w:rPr>
      </w:pPr>
      <w:r w:rsidRPr="00D27498">
        <w:rPr>
          <w:rFonts w:ascii="TH SarabunIT๙" w:hAnsi="TH SarabunIT๙" w:cs="TH SarabunIT๙"/>
          <w:cs/>
        </w:rPr>
        <w:t xml:space="preserve">บัดนี้ </w:t>
      </w:r>
      <w:r w:rsidR="00B3370F" w:rsidRPr="00D27498">
        <w:rPr>
          <w:rFonts w:ascii="TH SarabunIT๙" w:hAnsi="TH SarabunIT๙" w:cs="TH SarabunIT๙"/>
          <w:cs/>
        </w:rPr>
        <w:t>ครบกำหนด</w:t>
      </w:r>
      <w:r w:rsidRPr="00D27498">
        <w:rPr>
          <w:rFonts w:ascii="TH SarabunIT๙" w:hAnsi="TH SarabunIT๙" w:cs="TH SarabunIT๙"/>
          <w:cs/>
        </w:rPr>
        <w:t>เวลา</w:t>
      </w:r>
      <w:r w:rsidR="00D15B80" w:rsidRPr="00D27498">
        <w:rPr>
          <w:rFonts w:ascii="TH SarabunIT๙" w:hAnsi="TH SarabunIT๙" w:cs="TH SarabunIT๙"/>
          <w:cs/>
        </w:rPr>
        <w:t xml:space="preserve"> ๖</w:t>
      </w:r>
      <w:r w:rsidR="00F13094" w:rsidRPr="00D27498">
        <w:rPr>
          <w:rFonts w:ascii="TH SarabunIT๙" w:hAnsi="TH SarabunIT๙" w:cs="TH SarabunIT๙"/>
          <w:cs/>
        </w:rPr>
        <w:t xml:space="preserve">๐ วัน </w:t>
      </w:r>
      <w:r w:rsidR="00D5495A" w:rsidRPr="00D27498">
        <w:rPr>
          <w:rFonts w:ascii="TH SarabunIT๙" w:hAnsi="TH SarabunIT๙" w:cs="TH SarabunIT๙"/>
          <w:spacing w:val="-6"/>
          <w:cs/>
        </w:rPr>
        <w:t>นับแต่วันที่</w:t>
      </w:r>
      <w:r w:rsidR="00D5495A" w:rsidRPr="00D27498">
        <w:rPr>
          <w:rFonts w:ascii="TH SarabunIT๙" w:hAnsi="TH SarabunIT๙" w:cs="TH SarabunIT๙"/>
          <w:spacing w:val="-6"/>
          <w:u w:val="dotted"/>
          <w:cs/>
        </w:rPr>
        <w:t xml:space="preserve">   </w:t>
      </w:r>
      <w:r w:rsidR="00D5495A" w:rsidRPr="00D27498">
        <w:rPr>
          <w:rFonts w:ascii="TH SarabunIT๙" w:hAnsi="TH SarabunIT๙" w:cs="TH SarabunIT๙"/>
          <w:b/>
          <w:bCs/>
          <w:spacing w:val="-6"/>
          <w:u w:val="dotted"/>
          <w:cs/>
        </w:rPr>
        <w:t>(หน่วยรับตรวจ)</w:t>
      </w:r>
      <w:r w:rsidR="00D5495A" w:rsidRPr="00D27498">
        <w:rPr>
          <w:rFonts w:ascii="TH SarabunIT๙" w:hAnsi="TH SarabunIT๙" w:cs="TH SarabunIT๙"/>
          <w:spacing w:val="-6"/>
          <w:u w:val="dotted"/>
          <w:cs/>
        </w:rPr>
        <w:t xml:space="preserve">    </w:t>
      </w:r>
      <w:r w:rsidR="00D5495A" w:rsidRPr="00D27498">
        <w:rPr>
          <w:rFonts w:ascii="TH SarabunIT๙" w:hAnsi="TH SarabunIT๙" w:cs="TH SarabunIT๙"/>
          <w:spacing w:val="-6"/>
          <w:cs/>
        </w:rPr>
        <w:t>ได้รับหนังสือ</w:t>
      </w:r>
      <w:r w:rsidR="00D5495A" w:rsidRPr="00D27498">
        <w:rPr>
          <w:rFonts w:ascii="TH SarabunIT๙" w:hAnsi="TH SarabunIT๙" w:cs="TH SarabunIT๙"/>
          <w:cs/>
        </w:rPr>
        <w:t>ที่อ้างถึง</w:t>
      </w:r>
      <w:r w:rsidRPr="00D27498">
        <w:rPr>
          <w:rFonts w:ascii="TH SarabunIT๙" w:hAnsi="TH SarabunIT๙" w:cs="TH SarabunIT๙"/>
          <w:cs/>
        </w:rPr>
        <w:t>แล้ว</w:t>
      </w:r>
      <w:r w:rsidR="000A0414" w:rsidRPr="00D27498">
        <w:rPr>
          <w:rFonts w:ascii="TH SarabunIT๙" w:hAnsi="TH SarabunIT๙" w:cs="TH SarabunIT๙"/>
          <w:cs/>
        </w:rPr>
        <w:br/>
      </w:r>
      <w:r w:rsidR="00D67779" w:rsidRPr="00D27498">
        <w:rPr>
          <w:rFonts w:ascii="TH SarabunIT๙" w:hAnsi="TH SarabunIT๙" w:cs="TH SarabunIT๙"/>
          <w:cs/>
        </w:rPr>
        <w:t>แต่</w:t>
      </w:r>
      <w:r w:rsidR="00853B5B" w:rsidRPr="00D27498">
        <w:rPr>
          <w:rFonts w:ascii="TH SarabunIT๙" w:hAnsi="TH SarabunIT๙" w:cs="TH SarabunIT๙"/>
          <w:u w:val="dotted"/>
          <w:cs/>
        </w:rPr>
        <w:t xml:space="preserve">  </w:t>
      </w:r>
      <w:r w:rsidR="003422DC" w:rsidRPr="00D27498">
        <w:rPr>
          <w:rFonts w:ascii="TH SarabunIT๙" w:hAnsi="TH SarabunIT๙" w:cs="TH SarabunIT๙"/>
          <w:b/>
          <w:bCs/>
          <w:u w:val="dotted"/>
          <w:cs/>
        </w:rPr>
        <w:t>(หน่วยรับตรวจ</w:t>
      </w:r>
      <w:r w:rsidR="00853B5B" w:rsidRPr="00D27498">
        <w:rPr>
          <w:rFonts w:ascii="TH SarabunIT๙" w:hAnsi="TH SarabunIT๙" w:cs="TH SarabunIT๙"/>
          <w:b/>
          <w:bCs/>
          <w:u w:val="dotted"/>
          <w:cs/>
        </w:rPr>
        <w:t xml:space="preserve">)  </w:t>
      </w:r>
      <w:r w:rsidR="007C557B" w:rsidRPr="00D27498">
        <w:rPr>
          <w:rFonts w:ascii="TH SarabunIT๙" w:hAnsi="TH SarabunIT๙" w:cs="TH SarabunIT๙"/>
          <w:u w:val="dotted"/>
        </w:rPr>
        <w:t xml:space="preserve"> </w:t>
      </w:r>
      <w:r w:rsidR="00F41430" w:rsidRPr="00D27498">
        <w:rPr>
          <w:rFonts w:ascii="TH SarabunIT๙" w:hAnsi="TH SarabunIT๙" w:cs="TH SarabunIT๙"/>
          <w:cs/>
        </w:rPr>
        <w:t>(</w:t>
      </w:r>
      <w:r w:rsidR="00B3370F" w:rsidRPr="00D27498">
        <w:rPr>
          <w:rFonts w:ascii="TH SarabunIT๙" w:hAnsi="TH SarabunIT๙" w:cs="TH SarabunIT๙"/>
          <w:cs/>
        </w:rPr>
        <w:t>ยัง</w:t>
      </w:r>
      <w:r w:rsidR="003422DC" w:rsidRPr="00D27498">
        <w:rPr>
          <w:rFonts w:ascii="TH SarabunIT๙" w:hAnsi="TH SarabunIT๙" w:cs="TH SarabunIT๙"/>
          <w:cs/>
        </w:rPr>
        <w:t>ไม่ได้</w:t>
      </w:r>
      <w:r w:rsidR="00135F4D" w:rsidRPr="00D27498">
        <w:rPr>
          <w:rFonts w:ascii="TH SarabunIT๙" w:hAnsi="TH SarabunIT๙" w:cs="TH SarabunIT๙"/>
          <w:cs/>
        </w:rPr>
        <w:t>รายงานผลกลับมา</w:t>
      </w:r>
      <w:r w:rsidR="00F41430" w:rsidRPr="00D27498">
        <w:rPr>
          <w:rFonts w:ascii="TH SarabunIT๙" w:hAnsi="TH SarabunIT๙" w:cs="TH SarabunIT๙"/>
          <w:cs/>
        </w:rPr>
        <w:t xml:space="preserve"> / </w:t>
      </w:r>
      <w:r w:rsidR="00D01C86" w:rsidRPr="00D27498">
        <w:rPr>
          <w:rFonts w:ascii="TH SarabunIT๙" w:hAnsi="TH SarabunIT๙" w:cs="TH SarabunIT๙"/>
          <w:cs/>
        </w:rPr>
        <w:t>รายงานผลกลับมา</w:t>
      </w:r>
      <w:r w:rsidR="00F41430" w:rsidRPr="00D27498">
        <w:rPr>
          <w:rFonts w:ascii="TH SarabunIT๙" w:hAnsi="TH SarabunIT๙" w:cs="TH SarabunIT๙"/>
          <w:cs/>
        </w:rPr>
        <w:t>แต่</w:t>
      </w:r>
      <w:r w:rsidR="00D01C86" w:rsidRPr="00D27498">
        <w:rPr>
          <w:rFonts w:ascii="TH SarabunIT๙" w:hAnsi="TH SarabunIT๙" w:cs="TH SarabunIT๙"/>
          <w:cs/>
        </w:rPr>
        <w:t>ยังไม่เริ่มต้น</w:t>
      </w:r>
      <w:r w:rsidR="002F3387" w:rsidRPr="00D27498">
        <w:rPr>
          <w:rFonts w:ascii="TH SarabunIT๙" w:hAnsi="TH SarabunIT๙" w:cs="TH SarabunIT๙"/>
          <w:cs/>
        </w:rPr>
        <w:t>ดำเนินกระบวนการ</w:t>
      </w:r>
      <w:r w:rsidR="002F3387" w:rsidRPr="00D27498">
        <w:rPr>
          <w:rFonts w:ascii="TH SarabunIT๙" w:hAnsi="TH SarabunIT๙" w:cs="TH SarabunIT๙"/>
          <w:cs/>
        </w:rPr>
        <w:br/>
        <w:t>(</w:t>
      </w:r>
      <w:r w:rsidR="00C51998" w:rsidRPr="00D27498">
        <w:rPr>
          <w:rFonts w:ascii="TH SarabunIT๙" w:hAnsi="TH SarabunIT๙" w:cs="TH SarabunIT๙"/>
          <w:cs/>
        </w:rPr>
        <w:t>ทางวินัย/ ให้ชดใช้ค่าเสียหาย/ แต่งตั้งคณะกรรมการสอบข้อเท็จจริงความรับผิดทางละเมิด</w:t>
      </w:r>
      <w:r w:rsidR="00081587" w:rsidRPr="00D27498">
        <w:rPr>
          <w:rFonts w:ascii="TH SarabunIT๙" w:hAnsi="TH SarabunIT๙" w:cs="TH SarabunIT๙"/>
          <w:cs/>
        </w:rPr>
        <w:t>)</w:t>
      </w:r>
      <w:r w:rsidR="00C51998" w:rsidRPr="00D27498">
        <w:rPr>
          <w:rFonts w:ascii="TH SarabunIT๙" w:hAnsi="TH SarabunIT๙" w:cs="TH SarabunIT๙"/>
          <w:cs/>
        </w:rPr>
        <w:t xml:space="preserve"> </w:t>
      </w:r>
      <w:r w:rsidR="00853B5B" w:rsidRPr="00D27498">
        <w:rPr>
          <w:rFonts w:ascii="TH SarabunIT๙" w:hAnsi="TH SarabunIT๙" w:cs="TH SarabunIT๙"/>
          <w:cs/>
        </w:rPr>
        <w:t>ไปให้</w:t>
      </w:r>
      <w:r w:rsidR="003F64FC" w:rsidRPr="00D27498">
        <w:rPr>
          <w:rFonts w:ascii="TH SarabunIT๙" w:hAnsi="TH SarabunIT๙" w:cs="TH SarabunIT๙"/>
          <w:cs/>
        </w:rPr>
        <w:t xml:space="preserve"> (</w:t>
      </w:r>
      <w:r w:rsidR="00F13094" w:rsidRPr="00D27498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FE154C" w:rsidRPr="00D27498">
        <w:rPr>
          <w:rFonts w:ascii="TH SarabunIT๙" w:hAnsi="TH SarabunIT๙" w:cs="TH SarabunIT๙"/>
          <w:cs/>
        </w:rPr>
        <w:t xml:space="preserve"> </w:t>
      </w:r>
      <w:r w:rsidR="00F13094" w:rsidRPr="00D27498">
        <w:rPr>
          <w:rFonts w:ascii="TH SarabunIT๙" w:hAnsi="TH SarabunIT๙" w:cs="TH SarabunIT๙"/>
          <w:cs/>
        </w:rPr>
        <w:t>/สำนัก</w:t>
      </w:r>
      <w:r w:rsidR="003F64FC" w:rsidRPr="00D27498">
        <w:rPr>
          <w:rFonts w:ascii="TH SarabunIT๙" w:hAnsi="TH SarabunIT๙" w:cs="TH SarabunIT๙"/>
          <w:cs/>
        </w:rPr>
        <w:t>งานการตรวจเงินแผ่นดินภูมิภาค/ สำนักตรวจเงินแผ่นดินจังหวัด)</w:t>
      </w:r>
      <w:r w:rsidR="003F64FC" w:rsidRPr="00D27498">
        <w:rPr>
          <w:rFonts w:ascii="TH SarabunIT๙" w:hAnsi="TH SarabunIT๙" w:cs="TH SarabunIT๙"/>
          <w:b/>
          <w:bCs/>
          <w:cs/>
        </w:rPr>
        <w:t xml:space="preserve"> </w:t>
      </w:r>
      <w:r w:rsidR="00F13094" w:rsidRPr="00D27498">
        <w:rPr>
          <w:rFonts w:ascii="TH SarabunIT๙" w:hAnsi="TH SarabunIT๙" w:cs="TH SarabunIT๙"/>
          <w:cs/>
        </w:rPr>
        <w:t>ทราบ</w:t>
      </w:r>
      <w:r w:rsidR="00D15B80" w:rsidRPr="00D27498">
        <w:rPr>
          <w:rFonts w:ascii="TH SarabunIT๙" w:hAnsi="TH SarabunIT๙" w:cs="TH SarabunIT๙"/>
        </w:rPr>
        <w:t xml:space="preserve"> </w:t>
      </w:r>
      <w:r w:rsidR="00EF019F" w:rsidRPr="00D27498">
        <w:rPr>
          <w:rFonts w:ascii="TH SarabunIT๙" w:hAnsi="TH SarabunIT๙" w:cs="TH SarabunIT๙"/>
          <w:cs/>
        </w:rPr>
        <w:t xml:space="preserve"> </w:t>
      </w:r>
    </w:p>
    <w:p w14:paraId="6F39A389" w14:textId="176F8B86" w:rsidR="00901800" w:rsidRPr="00D27498" w:rsidRDefault="00901800" w:rsidP="0049614A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cs/>
        </w:rPr>
        <w:t>เพื่อเป็นการรักษาวินัยการเงินการคลังของรัฐอย่าง</w:t>
      </w:r>
      <w:r w:rsidR="0002616A" w:rsidRPr="00D27498">
        <w:rPr>
          <w:rFonts w:ascii="TH SarabunIT๙" w:hAnsi="TH SarabunIT๙" w:cs="TH SarabunIT๙"/>
          <w:cs/>
        </w:rPr>
        <w:t>เคร่งครัด</w:t>
      </w:r>
      <w:r w:rsidR="006C2211" w:rsidRPr="00D27498">
        <w:rPr>
          <w:rFonts w:ascii="TH SarabunIT๙" w:hAnsi="TH SarabunIT๙" w:cs="TH SarabunIT๙"/>
          <w:cs/>
        </w:rPr>
        <w:t xml:space="preserve"> ผู้ว่าการตรวจเงินแผ่นดิน</w:t>
      </w:r>
      <w:r w:rsidRPr="00D27498">
        <w:rPr>
          <w:rFonts w:ascii="TH SarabunIT๙" w:hAnsi="TH SarabunIT๙" w:cs="TH SarabunIT๙"/>
          <w:cs/>
        </w:rPr>
        <w:t>จึงขอ</w:t>
      </w:r>
      <w:bookmarkStart w:id="4" w:name="_Hlk150019693"/>
      <w:r w:rsidRPr="00D27498">
        <w:rPr>
          <w:rFonts w:ascii="TH SarabunIT๙" w:hAnsi="TH SarabunIT๙" w:cs="TH SarabunIT๙"/>
          <w:cs/>
        </w:rPr>
        <w:t>แจ้ง</w:t>
      </w:r>
      <w:r w:rsidR="003A0FE5" w:rsidRPr="00D27498">
        <w:rPr>
          <w:rFonts w:ascii="TH SarabunIT๙" w:hAnsi="TH SarabunIT๙" w:cs="TH SarabunIT๙"/>
          <w:cs/>
        </w:rPr>
        <w:t>เตือน</w:t>
      </w:r>
      <w:r w:rsidRPr="00D27498">
        <w:rPr>
          <w:rFonts w:ascii="TH SarabunIT๙" w:hAnsi="TH SarabunIT๙" w:cs="TH SarabunIT๙"/>
          <w:cs/>
        </w:rPr>
        <w:t>ให้ท่าน</w:t>
      </w:r>
      <w:r w:rsidR="00C51998" w:rsidRPr="00D27498">
        <w:rPr>
          <w:rFonts w:ascii="TH SarabunIT๙" w:hAnsi="TH SarabunIT๙" w:cs="TH SarabunIT๙"/>
          <w:cs/>
        </w:rPr>
        <w:t>เร่งรัดการ</w:t>
      </w:r>
      <w:r w:rsidRPr="00D27498">
        <w:rPr>
          <w:rFonts w:ascii="TH SarabunIT๙" w:hAnsi="TH SarabunIT๙" w:cs="TH SarabunIT๙"/>
          <w:cs/>
        </w:rPr>
        <w:t>เริ่มต้น</w:t>
      </w:r>
      <w:r w:rsidR="00001B3D" w:rsidRPr="00D27498">
        <w:rPr>
          <w:rFonts w:ascii="TH SarabunIT๙" w:hAnsi="TH SarabunIT๙" w:cs="TH SarabunIT๙"/>
          <w:cs/>
        </w:rPr>
        <w:t>ดำเนิน</w:t>
      </w:r>
      <w:r w:rsidR="00147843" w:rsidRPr="00D27498">
        <w:rPr>
          <w:rFonts w:ascii="TH SarabunIT๙" w:hAnsi="TH SarabunIT๙" w:cs="TH SarabunIT๙"/>
          <w:cs/>
        </w:rPr>
        <w:t>กระบวน</w:t>
      </w:r>
      <w:r w:rsidR="00EF019F" w:rsidRPr="00D27498">
        <w:rPr>
          <w:rFonts w:ascii="TH SarabunIT๙" w:hAnsi="TH SarabunIT๙" w:cs="TH SarabunIT๙"/>
          <w:cs/>
        </w:rPr>
        <w:t>การ</w:t>
      </w:r>
      <w:r w:rsidR="005D4B4B" w:rsidRPr="00D27498">
        <w:rPr>
          <w:rFonts w:ascii="TH SarabunIT๙" w:hAnsi="TH SarabunIT๙" w:cs="TH SarabunIT๙"/>
          <w:cs/>
        </w:rPr>
        <w:t>ภายใน ๓๐ วัน</w:t>
      </w:r>
      <w:r w:rsidR="00147843" w:rsidRPr="00D27498">
        <w:rPr>
          <w:rFonts w:ascii="TH SarabunIT๙" w:hAnsi="TH SarabunIT๙" w:cs="TH SarabunIT๙"/>
          <w:cs/>
        </w:rPr>
        <w:t xml:space="preserve"> </w:t>
      </w:r>
      <w:r w:rsidR="007A679F" w:rsidRPr="00D27498">
        <w:rPr>
          <w:rFonts w:ascii="TH SarabunIT๙" w:hAnsi="TH SarabunIT๙" w:cs="TH SarabunIT๙"/>
          <w:cs/>
        </w:rPr>
        <w:t>นับแต่วันที่ได้รับหนังสือ</w:t>
      </w:r>
      <w:r w:rsidR="005D4B4B" w:rsidRPr="00D27498">
        <w:rPr>
          <w:rFonts w:ascii="TH SarabunIT๙" w:hAnsi="TH SarabunIT๙" w:cs="TH SarabunIT๙"/>
          <w:cs/>
        </w:rPr>
        <w:t>แจ้งเตือน</w:t>
      </w:r>
      <w:r w:rsidR="007A679F" w:rsidRPr="00D27498">
        <w:rPr>
          <w:rFonts w:ascii="TH SarabunIT๙" w:hAnsi="TH SarabunIT๙" w:cs="TH SarabunIT๙"/>
          <w:cs/>
        </w:rPr>
        <w:t>นี้</w:t>
      </w:r>
      <w:r w:rsidR="00726495" w:rsidRPr="00D27498">
        <w:rPr>
          <w:rFonts w:ascii="TH SarabunIT๙" w:hAnsi="TH SarabunIT๙" w:cs="TH SarabunIT๙"/>
          <w:cs/>
        </w:rPr>
        <w:t xml:space="preserve"> </w:t>
      </w:r>
      <w:bookmarkEnd w:id="4"/>
      <w:r w:rsidR="00EF019F" w:rsidRPr="00D27498">
        <w:rPr>
          <w:rFonts w:ascii="TH SarabunIT๙" w:hAnsi="TH SarabunIT๙" w:cs="TH SarabunIT๙"/>
          <w:cs/>
        </w:rPr>
        <w:t>และ</w:t>
      </w:r>
      <w:r w:rsidRPr="00D27498">
        <w:rPr>
          <w:rFonts w:ascii="TH SarabunIT๙" w:hAnsi="TH SarabunIT๙" w:cs="TH SarabunIT๙"/>
          <w:cs/>
        </w:rPr>
        <w:t>หากไม่ดำเนินการภายในระยะเวลาที่กำหนด</w:t>
      </w:r>
      <w:r w:rsidR="001B06D2" w:rsidRPr="00D27498">
        <w:rPr>
          <w:rFonts w:ascii="TH SarabunIT๙" w:hAnsi="TH SarabunIT๙" w:cs="TH SarabunIT๙"/>
          <w:cs/>
        </w:rPr>
        <w:t>ดังกล่าว</w:t>
      </w:r>
      <w:r w:rsidRPr="00D27498">
        <w:rPr>
          <w:rFonts w:ascii="TH SarabunIT๙" w:hAnsi="TH SarabunIT๙" w:cs="TH SarabunIT๙"/>
          <w:cs/>
        </w:rPr>
        <w:t xml:space="preserve"> โดยไม่มีเหตุอันสมควร ผู้ว่าการตรวจเงินแผ่นดินจะเสนอ</w:t>
      </w:r>
      <w:r w:rsidR="001B06D2" w:rsidRPr="00D27498">
        <w:rPr>
          <w:rFonts w:ascii="TH SarabunIT๙" w:hAnsi="TH SarabunIT๙" w:cs="TH SarabunIT๙"/>
          <w:cs/>
        </w:rPr>
        <w:t>เรื่อง</w:t>
      </w:r>
      <w:r w:rsidRPr="00D27498">
        <w:rPr>
          <w:rFonts w:ascii="TH SarabunIT๙" w:hAnsi="TH SarabunIT๙" w:cs="TH SarabunIT๙"/>
          <w:cs/>
        </w:rPr>
        <w:t>ต่อคณะกรรมการตรวจเงินแผ่นดินให้พิจารณาลงโทษทางปกครอง</w:t>
      </w:r>
      <w:r w:rsidR="00955398" w:rsidRPr="00D27498">
        <w:rPr>
          <w:rFonts w:ascii="TH SarabunIT๙" w:hAnsi="TH SarabunIT๙" w:cs="TH SarabunIT๙"/>
          <w:cs/>
        </w:rPr>
        <w:t>กับ</w:t>
      </w:r>
      <w:r w:rsidRPr="00D27498">
        <w:rPr>
          <w:rFonts w:ascii="TH SarabunIT๙" w:hAnsi="TH SarabunIT๙" w:cs="TH SarabunIT๙"/>
          <w:cs/>
        </w:rPr>
        <w:t>ท่านในฐานะผู้รับตรวจ</w:t>
      </w:r>
      <w:r w:rsidR="00344A4E" w:rsidRPr="00D27498">
        <w:rPr>
          <w:rFonts w:ascii="TH SarabunIT๙" w:hAnsi="TH SarabunIT๙" w:cs="TH SarabunIT๙"/>
          <w:cs/>
        </w:rPr>
        <w:t xml:space="preserve"> </w:t>
      </w:r>
      <w:r w:rsidRPr="00D27498">
        <w:rPr>
          <w:rFonts w:ascii="TH SarabunIT๙" w:hAnsi="TH SarabunIT๙" w:cs="TH SarabunIT๙"/>
          <w:cs/>
        </w:rPr>
        <w:t>ตามมาตรา ๙๖ วรรคสอง แห่งพระราชบัญญัติประกอบรัฐธรรมนูญว่าด้วยการตรวจเงินแผ่นดิน พ.ศ. ๒๕๖๑</w:t>
      </w:r>
    </w:p>
    <w:p w14:paraId="1143A413" w14:textId="68E502FA" w:rsidR="00C0613B" w:rsidRDefault="00901800" w:rsidP="0049614A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cs/>
        </w:rPr>
        <w:t>หากท่านดำเนินการ</w:t>
      </w:r>
      <w:r w:rsidR="005C0480" w:rsidRPr="00D27498">
        <w:rPr>
          <w:rFonts w:ascii="TH SarabunIT๙" w:hAnsi="TH SarabunIT๙" w:cs="TH SarabunIT๙"/>
          <w:cs/>
        </w:rPr>
        <w:t>ประการใดแล้ว</w:t>
      </w:r>
      <w:r w:rsidRPr="00D27498">
        <w:rPr>
          <w:rFonts w:ascii="TH SarabunIT๙" w:hAnsi="TH SarabunIT๙" w:cs="TH SarabunIT๙"/>
          <w:cs/>
        </w:rPr>
        <w:t>ให้แจ้ง</w:t>
      </w:r>
      <w:r w:rsidR="00E23B61" w:rsidRPr="00D27498">
        <w:rPr>
          <w:rFonts w:ascii="TH SarabunIT๙" w:hAnsi="TH SarabunIT๙" w:cs="TH SarabunIT๙"/>
          <w:cs/>
        </w:rPr>
        <w:t>ผล</w:t>
      </w:r>
      <w:r w:rsidRPr="00D27498">
        <w:rPr>
          <w:rFonts w:ascii="TH SarabunIT๙" w:hAnsi="TH SarabunIT๙" w:cs="TH SarabunIT๙"/>
          <w:cs/>
        </w:rPr>
        <w:t>การดำเนินการไปให้</w:t>
      </w:r>
      <w:r w:rsidR="009651D0" w:rsidRPr="00D27498">
        <w:rPr>
          <w:rFonts w:ascii="TH SarabunIT๙" w:hAnsi="TH SarabunIT๙" w:cs="TH SarabunIT๙"/>
          <w:cs/>
        </w:rPr>
        <w:t xml:space="preserve"> </w:t>
      </w:r>
      <w:r w:rsidR="00516393" w:rsidRPr="00D2749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516393" w:rsidRPr="00D27498">
        <w:rPr>
          <w:rFonts w:ascii="TH SarabunIT๙" w:hAnsi="TH SarabunIT๙" w:cs="TH SarabunIT๙"/>
        </w:rPr>
        <w:t xml:space="preserve"> </w:t>
      </w:r>
      <w:r w:rsidR="00516393" w:rsidRPr="00D27498">
        <w:rPr>
          <w:rFonts w:ascii="TH SarabunIT๙" w:hAnsi="TH SarabunIT๙" w:cs="TH SarabunIT๙"/>
          <w:cs/>
        </w:rPr>
        <w:t>/สำนักงานการตรวจเงินแผ่นดินภูมิภาค/ สำนักตรวจเงินแผ่นดินจังหวัด)</w:t>
      </w:r>
      <w:r w:rsidR="00516393" w:rsidRPr="00D27498">
        <w:rPr>
          <w:rFonts w:ascii="TH SarabunIT๙" w:hAnsi="TH SarabunIT๙" w:cs="TH SarabunIT๙"/>
        </w:rPr>
        <w:t xml:space="preserve"> </w:t>
      </w:r>
      <w:r w:rsidRPr="00D27498">
        <w:rPr>
          <w:rFonts w:ascii="TH SarabunIT๙" w:hAnsi="TH SarabunIT๙" w:cs="TH SarabunIT๙"/>
          <w:cs/>
        </w:rPr>
        <w:t xml:space="preserve">ทราบทันทีเมื่อเริ่มต้นการดำเนินการตามหนังสือแจ้งเตือนนี้ </w:t>
      </w:r>
      <w:r w:rsidR="005C0480" w:rsidRPr="00D27498">
        <w:rPr>
          <w:rFonts w:ascii="TH SarabunIT๙" w:hAnsi="TH SarabunIT๙" w:cs="TH SarabunIT๙"/>
          <w:cs/>
        </w:rPr>
        <w:t>และ</w:t>
      </w:r>
      <w:r w:rsidRPr="00D27498">
        <w:rPr>
          <w:rFonts w:ascii="TH SarabunIT๙" w:hAnsi="TH SarabunIT๙" w:cs="TH SarabunIT๙"/>
          <w:cs/>
        </w:rPr>
        <w:t xml:space="preserve">ต้องดำเนินกระบวนการให้แล้วเสร็จภายใน </w:t>
      </w:r>
      <w:r w:rsidR="00D15B80" w:rsidRPr="00D27498">
        <w:rPr>
          <w:rFonts w:ascii="TH SarabunIT๙" w:hAnsi="TH SarabunIT๙" w:cs="TH SarabunIT๙"/>
          <w:cs/>
        </w:rPr>
        <w:t>๒๔๐</w:t>
      </w:r>
      <w:r w:rsidRPr="00D27498">
        <w:rPr>
          <w:rFonts w:ascii="TH SarabunIT๙" w:hAnsi="TH SarabunIT๙" w:cs="TH SarabunIT๙"/>
          <w:cs/>
        </w:rPr>
        <w:t xml:space="preserve"> วัน</w:t>
      </w:r>
      <w:r w:rsidR="00E23B61" w:rsidRPr="00D27498">
        <w:rPr>
          <w:rFonts w:ascii="TH SarabunIT๙" w:hAnsi="TH SarabunIT๙" w:cs="TH SarabunIT๙"/>
          <w:cs/>
        </w:rPr>
        <w:t xml:space="preserve"> </w:t>
      </w:r>
      <w:r w:rsidRPr="00D27498">
        <w:rPr>
          <w:rFonts w:ascii="TH SarabunIT๙" w:hAnsi="TH SarabunIT๙" w:cs="TH SarabunIT๙"/>
          <w:cs/>
        </w:rPr>
        <w:t>นับแต่วันที่</w:t>
      </w:r>
      <w:r w:rsidR="00FE4A3B" w:rsidRPr="00D27498">
        <w:rPr>
          <w:rFonts w:ascii="TH SarabunIT๙" w:hAnsi="TH SarabunIT๙" w:cs="TH SarabunIT๙"/>
          <w:cs/>
        </w:rPr>
        <w:t>ได้รับ</w:t>
      </w:r>
      <w:r w:rsidR="005D4B4B" w:rsidRPr="00D27498">
        <w:rPr>
          <w:rFonts w:ascii="TH SarabunIT๙" w:hAnsi="TH SarabunIT๙" w:cs="TH SarabunIT๙"/>
          <w:cs/>
        </w:rPr>
        <w:t>แจ้งผลการตรวจสอบ</w:t>
      </w:r>
      <w:r w:rsidR="00FE4A3B" w:rsidRPr="00D27498">
        <w:rPr>
          <w:rFonts w:ascii="TH SarabunIT๙" w:hAnsi="TH SarabunIT๙" w:cs="TH SarabunIT๙"/>
          <w:cs/>
        </w:rPr>
        <w:t>ตาม</w:t>
      </w:r>
      <w:r w:rsidR="005D4B4B" w:rsidRPr="00D27498">
        <w:rPr>
          <w:rFonts w:ascii="TH SarabunIT๙" w:hAnsi="TH SarabunIT๙" w:cs="TH SarabunIT๙"/>
          <w:cs/>
        </w:rPr>
        <w:t>หนังสือ</w:t>
      </w:r>
      <w:r w:rsidR="00FE4A3B" w:rsidRPr="00D27498">
        <w:rPr>
          <w:rFonts w:ascii="TH SarabunIT๙" w:hAnsi="TH SarabunIT๙" w:cs="TH SarabunIT๙"/>
          <w:cs/>
        </w:rPr>
        <w:t xml:space="preserve">ที่อ้างถึง </w:t>
      </w:r>
      <w:r w:rsidR="005C0480" w:rsidRPr="00D27498">
        <w:rPr>
          <w:rFonts w:ascii="TH SarabunIT๙" w:hAnsi="TH SarabunIT๙" w:cs="TH SarabunIT๙"/>
          <w:cs/>
        </w:rPr>
        <w:t>โดย</w:t>
      </w:r>
      <w:r w:rsidRPr="00D27498">
        <w:rPr>
          <w:rFonts w:ascii="TH SarabunIT๙" w:hAnsi="TH SarabunIT๙" w:cs="TH SarabunIT๙"/>
          <w:cs/>
        </w:rPr>
        <w:t>ให้</w:t>
      </w:r>
      <w:r w:rsidR="001B06D2" w:rsidRPr="00D27498">
        <w:rPr>
          <w:rFonts w:ascii="TH SarabunIT๙" w:hAnsi="TH SarabunIT๙" w:cs="TH SarabunIT๙"/>
          <w:cs/>
        </w:rPr>
        <w:t>แจ้ง</w:t>
      </w:r>
      <w:r w:rsidR="003B094A" w:rsidRPr="00D27498">
        <w:rPr>
          <w:rFonts w:ascii="TH SarabunIT๙" w:hAnsi="TH SarabunIT๙" w:cs="TH SarabunIT๙"/>
          <w:cs/>
        </w:rPr>
        <w:t>ผล</w:t>
      </w:r>
      <w:r w:rsidR="001B06D2" w:rsidRPr="00D27498">
        <w:rPr>
          <w:rFonts w:ascii="TH SarabunIT๙" w:hAnsi="TH SarabunIT๙" w:cs="TH SarabunIT๙"/>
          <w:cs/>
        </w:rPr>
        <w:t>การดำเนินการ</w:t>
      </w:r>
      <w:r w:rsidRPr="00D27498">
        <w:rPr>
          <w:rFonts w:ascii="TH SarabunIT๙" w:hAnsi="TH SarabunIT๙" w:cs="TH SarabunIT๙"/>
          <w:cs/>
        </w:rPr>
        <w:t>ไปให้</w:t>
      </w:r>
      <w:r w:rsidR="009651D0" w:rsidRPr="00D27498">
        <w:rPr>
          <w:rFonts w:ascii="TH SarabunIT๙" w:hAnsi="TH SarabunIT๙" w:cs="TH SarabunIT๙"/>
          <w:cs/>
        </w:rPr>
        <w:t xml:space="preserve"> </w:t>
      </w:r>
      <w:r w:rsidR="00516393" w:rsidRPr="00D27498">
        <w:rPr>
          <w:rFonts w:ascii="TH SarabunIT๙" w:hAnsi="TH SarabunIT๙" w:cs="TH SarabunIT๙"/>
          <w:cs/>
        </w:rPr>
        <w:t>(สำนักงานการตรวจเงินแผ่นดิน</w:t>
      </w:r>
      <w:r w:rsidR="00516393" w:rsidRPr="00D27498">
        <w:rPr>
          <w:rFonts w:ascii="TH SarabunIT๙" w:hAnsi="TH SarabunIT๙" w:cs="TH SarabunIT๙"/>
        </w:rPr>
        <w:t xml:space="preserve"> </w:t>
      </w:r>
      <w:r w:rsidR="00516393" w:rsidRPr="00D27498">
        <w:rPr>
          <w:rFonts w:ascii="TH SarabunIT๙" w:hAnsi="TH SarabunIT๙" w:cs="TH SarabunIT๙"/>
          <w:cs/>
        </w:rPr>
        <w:t>/สำนั</w:t>
      </w:r>
      <w:r w:rsidR="00E23B61" w:rsidRPr="00D27498">
        <w:rPr>
          <w:rFonts w:ascii="TH SarabunIT๙" w:hAnsi="TH SarabunIT๙" w:cs="TH SarabunIT๙"/>
          <w:cs/>
        </w:rPr>
        <w:t>ก</w:t>
      </w:r>
      <w:r w:rsidR="00516393" w:rsidRPr="00D27498">
        <w:rPr>
          <w:rFonts w:ascii="TH SarabunIT๙" w:hAnsi="TH SarabunIT๙" w:cs="TH SarabunIT๙"/>
          <w:cs/>
        </w:rPr>
        <w:t>งานการตรวจเงินแผ่นดินภูมิภาค/ สำนักตรวจเงินแผ่นดินจังหวัด)</w:t>
      </w:r>
      <w:r w:rsidR="00516393" w:rsidRPr="00D27498">
        <w:rPr>
          <w:rFonts w:ascii="TH SarabunIT๙" w:hAnsi="TH SarabunIT๙" w:cs="TH SarabunIT๙"/>
        </w:rPr>
        <w:t xml:space="preserve">   </w:t>
      </w:r>
      <w:r w:rsidRPr="00D27498">
        <w:rPr>
          <w:rFonts w:ascii="TH SarabunIT๙" w:hAnsi="TH SarabunIT๙" w:cs="TH SarabunIT๙"/>
          <w:cs/>
        </w:rPr>
        <w:t>ทราบทุก</w:t>
      </w:r>
      <w:r w:rsidR="00853B5B" w:rsidRPr="00D27498">
        <w:rPr>
          <w:rFonts w:ascii="TH SarabunIT๙" w:hAnsi="TH SarabunIT๙" w:cs="TH SarabunIT๙"/>
          <w:cs/>
        </w:rPr>
        <w:t xml:space="preserve"> ๖๐</w:t>
      </w:r>
      <w:r w:rsidR="003648B2" w:rsidRPr="00D27498">
        <w:rPr>
          <w:rFonts w:ascii="TH SarabunIT๙" w:hAnsi="TH SarabunIT๙" w:cs="TH SarabunIT๙"/>
          <w:cs/>
        </w:rPr>
        <w:t xml:space="preserve"> </w:t>
      </w:r>
      <w:r w:rsidRPr="00D27498">
        <w:rPr>
          <w:rFonts w:ascii="TH SarabunIT๙" w:hAnsi="TH SarabunIT๙" w:cs="TH SarabunIT๙"/>
          <w:cs/>
        </w:rPr>
        <w:t>วัน</w:t>
      </w:r>
      <w:r w:rsidR="00FE4A3B" w:rsidRPr="00D27498">
        <w:rPr>
          <w:rFonts w:ascii="TH SarabunIT๙" w:hAnsi="TH SarabunIT๙" w:cs="TH SarabunIT๙"/>
          <w:cs/>
        </w:rPr>
        <w:t xml:space="preserve"> </w:t>
      </w:r>
      <w:r w:rsidRPr="00D27498">
        <w:rPr>
          <w:rFonts w:ascii="TH SarabunIT๙" w:hAnsi="TH SarabunIT๙" w:cs="TH SarabunIT๙"/>
          <w:cs/>
        </w:rPr>
        <w:t>จนกว่าจะดำเนินกระบวนการแล้วเสร็จ</w:t>
      </w:r>
    </w:p>
    <w:p w14:paraId="4BB2FA9D" w14:textId="77777777" w:rsidR="00D27498" w:rsidRDefault="00D27498" w:rsidP="0049614A">
      <w:pPr>
        <w:spacing w:before="120"/>
        <w:ind w:firstLine="1418"/>
        <w:jc w:val="thaiDistribute"/>
        <w:rPr>
          <w:rFonts w:ascii="TH SarabunIT๙" w:hAnsi="TH SarabunIT๙" w:cs="TH SarabunIT๙"/>
        </w:rPr>
      </w:pPr>
    </w:p>
    <w:p w14:paraId="7544D27A" w14:textId="77777777" w:rsidR="00D27498" w:rsidRDefault="00D27498" w:rsidP="0049614A">
      <w:pPr>
        <w:spacing w:before="120"/>
        <w:ind w:firstLine="1418"/>
        <w:jc w:val="thaiDistribute"/>
        <w:rPr>
          <w:rFonts w:ascii="TH SarabunIT๙" w:hAnsi="TH SarabunIT๙" w:cs="TH SarabunIT๙"/>
        </w:rPr>
      </w:pPr>
    </w:p>
    <w:p w14:paraId="7B42B163" w14:textId="77777777" w:rsidR="0049614A" w:rsidRDefault="0049614A" w:rsidP="0049614A">
      <w:pPr>
        <w:spacing w:before="120"/>
        <w:ind w:firstLine="1418"/>
        <w:jc w:val="thaiDistribute"/>
        <w:rPr>
          <w:rFonts w:ascii="TH SarabunIT๙" w:hAnsi="TH SarabunIT๙" w:cs="TH SarabunIT๙"/>
        </w:rPr>
      </w:pPr>
    </w:p>
    <w:p w14:paraId="27611189" w14:textId="77777777" w:rsidR="00D27498" w:rsidRPr="00D27498" w:rsidRDefault="00D27498" w:rsidP="0049614A">
      <w:pPr>
        <w:spacing w:before="120"/>
        <w:ind w:firstLine="1418"/>
        <w:jc w:val="thaiDistribute"/>
        <w:rPr>
          <w:rFonts w:ascii="TH SarabunIT๙" w:hAnsi="TH SarabunIT๙" w:cs="TH SarabunIT๙"/>
        </w:rPr>
      </w:pPr>
    </w:p>
    <w:p w14:paraId="6AFA368E" w14:textId="77777777" w:rsidR="00F13094" w:rsidRPr="00D27498" w:rsidRDefault="005C0480" w:rsidP="0049614A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cs/>
        </w:rPr>
        <w:lastRenderedPageBreak/>
        <w:t>จึงเรียนมาเพื่อโปรดพิจารณาดำเนินการตามหนังสือแจ้งเตือนนี้โดย</w:t>
      </w:r>
      <w:r w:rsidR="0002616A" w:rsidRPr="00D27498">
        <w:rPr>
          <w:rFonts w:ascii="TH SarabunIT๙" w:hAnsi="TH SarabunIT๙" w:cs="TH SarabunIT๙"/>
          <w:cs/>
        </w:rPr>
        <w:t>เคร่งครัด</w:t>
      </w:r>
      <w:r w:rsidRPr="00D27498">
        <w:rPr>
          <w:rFonts w:ascii="TH SarabunIT๙" w:hAnsi="TH SarabunIT๙" w:cs="TH SarabunIT๙"/>
          <w:cs/>
        </w:rPr>
        <w:t>ต่อไป</w:t>
      </w:r>
    </w:p>
    <w:p w14:paraId="1C0BD4A2" w14:textId="77777777" w:rsidR="00EA6D36" w:rsidRPr="00D27498" w:rsidRDefault="00D30D15" w:rsidP="0049614A">
      <w:pPr>
        <w:spacing w:before="480"/>
        <w:ind w:firstLine="1418"/>
        <w:jc w:val="center"/>
        <w:rPr>
          <w:rFonts w:ascii="TH SarabunIT๙" w:hAnsi="TH SarabunIT๙" w:cs="TH SarabunIT๙"/>
          <w:cs/>
        </w:rPr>
      </w:pPr>
      <w:r w:rsidRPr="00D27498">
        <w:rPr>
          <w:rFonts w:ascii="TH SarabunIT๙" w:hAnsi="TH SarabunIT๙" w:cs="TH SarabunIT๙"/>
          <w:cs/>
        </w:rPr>
        <w:t>ขอแสดงความนับถือ</w:t>
      </w:r>
    </w:p>
    <w:p w14:paraId="0CE905D3" w14:textId="77777777" w:rsidR="00EA6D36" w:rsidRPr="00D27498" w:rsidRDefault="00EA6D36" w:rsidP="0049614A">
      <w:pPr>
        <w:ind w:firstLine="1418"/>
        <w:jc w:val="center"/>
        <w:rPr>
          <w:rFonts w:ascii="TH SarabunIT๙" w:hAnsi="TH SarabunIT๙" w:cs="TH SarabunIT๙"/>
        </w:rPr>
      </w:pPr>
    </w:p>
    <w:p w14:paraId="62912141" w14:textId="77777777" w:rsidR="00EA6D36" w:rsidRPr="00D27498" w:rsidRDefault="00EA6D36" w:rsidP="0049614A">
      <w:pPr>
        <w:rPr>
          <w:rFonts w:ascii="TH SarabunIT๙" w:hAnsi="TH SarabunIT๙" w:cs="TH SarabunIT๙"/>
        </w:rPr>
      </w:pPr>
    </w:p>
    <w:p w14:paraId="74B59DE4" w14:textId="743D34BA" w:rsidR="00D30D15" w:rsidRPr="00D27498" w:rsidRDefault="00D30D15" w:rsidP="0049614A">
      <w:pPr>
        <w:ind w:firstLine="1418"/>
        <w:jc w:val="center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</w:rPr>
        <w:t>(</w:t>
      </w:r>
      <w:r w:rsidR="000932F7" w:rsidRPr="00D27498">
        <w:rPr>
          <w:rFonts w:ascii="TH SarabunIT๙" w:hAnsi="TH SarabunIT๙" w:cs="TH SarabunIT๙"/>
          <w:cs/>
        </w:rPr>
        <w:t>.......................................</w:t>
      </w:r>
      <w:r w:rsidRPr="00D27498">
        <w:rPr>
          <w:rFonts w:ascii="TH SarabunIT๙" w:hAnsi="TH SarabunIT๙" w:cs="TH SarabunIT๙"/>
          <w:cs/>
        </w:rPr>
        <w:t>)</w:t>
      </w:r>
    </w:p>
    <w:p w14:paraId="76772784" w14:textId="77777777" w:rsidR="00CB038D" w:rsidRPr="00D27498" w:rsidRDefault="00CB038D" w:rsidP="0049614A">
      <w:pPr>
        <w:ind w:firstLine="1418"/>
        <w:jc w:val="center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5433DE2D" w14:textId="58DF4D30" w:rsidR="00CB038D" w:rsidRPr="00D27498" w:rsidRDefault="002B5F09" w:rsidP="0049614A">
      <w:pPr>
        <w:tabs>
          <w:tab w:val="left" w:pos="7371"/>
        </w:tabs>
        <w:ind w:firstLine="1418"/>
        <w:jc w:val="center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cs/>
        </w:rPr>
        <w:t xml:space="preserve">      รตง./ผต.</w:t>
      </w:r>
      <w:r w:rsidR="009651D0" w:rsidRPr="00D27498">
        <w:rPr>
          <w:rFonts w:ascii="TH SarabunIT๙" w:hAnsi="TH SarabunIT๙" w:cs="TH SarabunIT๙"/>
          <w:cs/>
        </w:rPr>
        <w:t xml:space="preserve"> </w:t>
      </w:r>
      <w:r w:rsidRPr="00D27498">
        <w:rPr>
          <w:rFonts w:ascii="TH SarabunIT๙" w:hAnsi="TH SarabunIT๙" w:cs="TH SarabunIT๙"/>
          <w:cs/>
        </w:rPr>
        <w:t>/ชผต.</w:t>
      </w:r>
      <w:r w:rsidRPr="00D27498">
        <w:rPr>
          <w:rFonts w:ascii="TH SarabunIT๙" w:hAnsi="TH SarabunIT๙" w:cs="TH SarabunIT๙"/>
        </w:rPr>
        <w:t>/</w:t>
      </w:r>
      <w:r w:rsidRPr="00D27498">
        <w:rPr>
          <w:rFonts w:ascii="TH SarabunIT๙" w:hAnsi="TH SarabunIT๙" w:cs="TH SarabunIT๙"/>
          <w:cs/>
        </w:rPr>
        <w:t>ผอ.สำนัก...</w:t>
      </w:r>
      <w:r w:rsidRPr="00D27498">
        <w:rPr>
          <w:rFonts w:ascii="TH SarabunIT๙" w:hAnsi="TH SarabunIT๙" w:cs="TH SarabunIT๙"/>
        </w:rPr>
        <w:t>/</w:t>
      </w:r>
      <w:r w:rsidRPr="00D27498">
        <w:rPr>
          <w:rFonts w:ascii="TH SarabunIT๙" w:hAnsi="TH SarabunIT๙" w:cs="TH SarabunIT๙"/>
          <w:cs/>
        </w:rPr>
        <w:t>ผตจ.</w:t>
      </w:r>
      <w:r w:rsidR="00FE154C" w:rsidRPr="00D27498">
        <w:rPr>
          <w:rFonts w:ascii="TH SarabunIT๙" w:hAnsi="TH SarabunIT๙" w:cs="TH SarabunIT๙"/>
          <w:cs/>
        </w:rPr>
        <w:t xml:space="preserve"> </w:t>
      </w:r>
      <w:r w:rsidRPr="00D27498">
        <w:rPr>
          <w:rFonts w:ascii="TH SarabunIT๙" w:hAnsi="TH SarabunIT๙" w:cs="TH SarabunIT๙"/>
          <w:b/>
          <w:bCs/>
          <w:cs/>
        </w:rPr>
        <w:t>(</w:t>
      </w:r>
      <w:r w:rsidR="00FE154C" w:rsidRPr="00D27498">
        <w:rPr>
          <w:rFonts w:ascii="TH SarabunIT๙" w:hAnsi="TH SarabunIT๙" w:cs="TH SarabunIT๙"/>
          <w:b/>
          <w:bCs/>
          <w:cs/>
        </w:rPr>
        <w:t>ระบุ</w:t>
      </w:r>
      <w:r w:rsidRPr="00D27498">
        <w:rPr>
          <w:rFonts w:ascii="TH SarabunIT๙" w:hAnsi="TH SarabunIT๙" w:cs="TH SarabunIT๙"/>
          <w:b/>
          <w:bCs/>
          <w:cs/>
        </w:rPr>
        <w:t>ชื่อเต็ม)</w:t>
      </w:r>
      <w:r w:rsidRPr="00D27498">
        <w:rPr>
          <w:rFonts w:ascii="TH SarabunIT๙" w:hAnsi="TH SarabunIT๙" w:cs="TH SarabunIT๙"/>
          <w:cs/>
        </w:rPr>
        <w:t xml:space="preserve"> </w:t>
      </w:r>
      <w:r w:rsidR="00CB038D" w:rsidRPr="00D27498">
        <w:rPr>
          <w:rFonts w:ascii="TH SarabunIT๙" w:hAnsi="TH SarabunIT๙" w:cs="TH SarabunIT๙"/>
          <w:cs/>
        </w:rPr>
        <w:t>ปฏิบัติราชการแทน</w:t>
      </w:r>
    </w:p>
    <w:p w14:paraId="64DF3B7D" w14:textId="77777777" w:rsidR="00CB038D" w:rsidRPr="00D27498" w:rsidRDefault="00CB038D" w:rsidP="0049614A">
      <w:pPr>
        <w:ind w:firstLine="1418"/>
        <w:jc w:val="center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4CFC0264" w14:textId="77777777" w:rsidR="003F64FC" w:rsidRPr="00D27498" w:rsidRDefault="003F64FC" w:rsidP="0049614A">
      <w:pPr>
        <w:ind w:firstLine="1418"/>
        <w:jc w:val="center"/>
        <w:rPr>
          <w:rFonts w:ascii="TH SarabunIT๙" w:hAnsi="TH SarabunIT๙" w:cs="TH SarabunIT๙"/>
        </w:rPr>
      </w:pPr>
    </w:p>
    <w:p w14:paraId="62FA0DC3" w14:textId="27499593" w:rsidR="008D7FB7" w:rsidRPr="00D27498" w:rsidRDefault="008D7FB7" w:rsidP="0049614A">
      <w:pPr>
        <w:ind w:firstLine="1418"/>
        <w:jc w:val="center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noProof/>
          <w:cs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3CC630" wp14:editId="7095CD64">
                <wp:simplePos x="0" y="0"/>
                <wp:positionH relativeFrom="column">
                  <wp:posOffset>-95885</wp:posOffset>
                </wp:positionH>
                <wp:positionV relativeFrom="paragraph">
                  <wp:posOffset>168910</wp:posOffset>
                </wp:positionV>
                <wp:extent cx="2603500" cy="1403985"/>
                <wp:effectExtent l="0" t="0" r="0" b="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35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9EAF" w14:textId="77777777" w:rsidR="00E86D83" w:rsidRPr="00D27498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D27498">
                              <w:rPr>
                                <w:rFonts w:ascii="TH SarabunIT๙" w:hAnsi="TH SarabunIT๙" w:cs="TH SarabunIT๙"/>
                                <w:cs/>
                              </w:rPr>
                              <w:t>สำนัก</w:t>
                            </w:r>
                            <w:r w:rsidR="006A04BB" w:rsidRPr="00D2749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  </w:t>
                            </w:r>
                            <w:r w:rsidRPr="00D2749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D2749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0AC79930" w14:textId="77777777" w:rsidR="00E86D83" w:rsidRPr="00D27498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2749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โทร.  </w:t>
                            </w:r>
                            <w:r w:rsidRPr="00D2749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264C726C" w14:textId="77777777" w:rsidR="00E86D83" w:rsidRPr="00D27498" w:rsidRDefault="00E86D83" w:rsidP="00E86D83">
                            <w:pPr>
                              <w:tabs>
                                <w:tab w:val="left" w:pos="1985"/>
                              </w:tabs>
                              <w:rPr>
                                <w:rFonts w:ascii="TH SarabunIT๙" w:hAnsi="TH SarabunIT๙" w:cs="TH SarabunIT๙"/>
                                <w:u w:val="dotted"/>
                              </w:rPr>
                            </w:pPr>
                            <w:r w:rsidRPr="00D2749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โทรสาร  </w:t>
                            </w:r>
                            <w:r w:rsidRPr="00D2749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  <w:p w14:paraId="5DCE649C" w14:textId="77777777" w:rsidR="00E86D83" w:rsidRPr="00D27498" w:rsidRDefault="00E86D83" w:rsidP="00E86D83">
                            <w:pPr>
                              <w:tabs>
                                <w:tab w:val="left" w:pos="3402"/>
                              </w:tabs>
                              <w:rPr>
                                <w:rFonts w:ascii="TH SarabunIT๙" w:hAnsi="TH SarabunIT๙" w:cs="TH SarabunIT๙"/>
                              </w:rPr>
                            </w:pPr>
                            <w:r w:rsidRPr="00D27498">
                              <w:rPr>
                                <w:rFonts w:ascii="TH SarabunIT๙" w:hAnsi="TH SarabunIT๙" w:cs="TH SarabunIT๙"/>
                                <w:cs/>
                              </w:rPr>
                              <w:t xml:space="preserve">ไปรษณีย์อิเล็กทรอนิกส์  </w:t>
                            </w:r>
                            <w:r w:rsidRPr="00D27498">
                              <w:rPr>
                                <w:rFonts w:ascii="TH SarabunIT๙" w:hAnsi="TH SarabunIT๙" w:cs="TH SarabunIT๙"/>
                                <w:u w:val="dotted"/>
                                <w: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3CC630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-7.55pt;margin-top:13.3pt;width:205pt;height:110.55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" filled="f" stroked="f">
                <v:textbox style="mso-fit-shape-to-text:t">
                  <w:txbxContent>
                    <w:p w14:paraId="728F9EAF" w14:textId="77777777" w:rsidR="00E86D83" w:rsidRPr="00D27498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D27498">
                        <w:rPr>
                          <w:rFonts w:ascii="TH SarabunIT๙" w:hAnsi="TH SarabunIT๙" w:cs="TH SarabunIT๙"/>
                          <w:cs/>
                        </w:rPr>
                        <w:t>สำนัก</w:t>
                      </w:r>
                      <w:r w:rsidR="006A04BB" w:rsidRPr="00D27498">
                        <w:rPr>
                          <w:rFonts w:ascii="TH SarabunIT๙" w:hAnsi="TH SarabunIT๙" w:cs="TH SarabunIT๙"/>
                          <w:cs/>
                        </w:rPr>
                        <w:t xml:space="preserve">  </w:t>
                      </w:r>
                      <w:r w:rsidRPr="00D2749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 xml:space="preserve"> </w:t>
                      </w:r>
                      <w:r w:rsidRPr="00D2749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0AC79930" w14:textId="77777777" w:rsidR="00E86D83" w:rsidRPr="00D27498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D27498">
                        <w:rPr>
                          <w:rFonts w:ascii="TH SarabunIT๙" w:hAnsi="TH SarabunIT๙" w:cs="TH SarabunIT๙"/>
                          <w:cs/>
                        </w:rPr>
                        <w:t xml:space="preserve">โทร.  </w:t>
                      </w:r>
                      <w:r w:rsidRPr="00D2749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264C726C" w14:textId="77777777" w:rsidR="00E86D83" w:rsidRPr="00D27498" w:rsidRDefault="00E86D83" w:rsidP="00E86D83">
                      <w:pPr>
                        <w:tabs>
                          <w:tab w:val="left" w:pos="1985"/>
                        </w:tabs>
                        <w:rPr>
                          <w:rFonts w:ascii="TH SarabunIT๙" w:hAnsi="TH SarabunIT๙" w:cs="TH SarabunIT๙"/>
                          <w:u w:val="dotted"/>
                        </w:rPr>
                      </w:pPr>
                      <w:r w:rsidRPr="00D27498">
                        <w:rPr>
                          <w:rFonts w:ascii="TH SarabunIT๙" w:hAnsi="TH SarabunIT๙" w:cs="TH SarabunIT๙"/>
                          <w:cs/>
                        </w:rPr>
                        <w:t xml:space="preserve">โทรสาร  </w:t>
                      </w:r>
                      <w:r w:rsidRPr="00D2749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  <w:p w14:paraId="5DCE649C" w14:textId="77777777" w:rsidR="00E86D83" w:rsidRPr="00D27498" w:rsidRDefault="00E86D83" w:rsidP="00E86D83">
                      <w:pPr>
                        <w:tabs>
                          <w:tab w:val="left" w:pos="3402"/>
                        </w:tabs>
                        <w:rPr>
                          <w:rFonts w:ascii="TH SarabunIT๙" w:hAnsi="TH SarabunIT๙" w:cs="TH SarabunIT๙"/>
                        </w:rPr>
                      </w:pPr>
                      <w:r w:rsidRPr="00D27498">
                        <w:rPr>
                          <w:rFonts w:ascii="TH SarabunIT๙" w:hAnsi="TH SarabunIT๙" w:cs="TH SarabunIT๙"/>
                          <w:cs/>
                        </w:rPr>
                        <w:t xml:space="preserve">ไปรษณีย์อิเล็กทรอนิกส์  </w:t>
                      </w:r>
                      <w:r w:rsidRPr="00D27498">
                        <w:rPr>
                          <w:rFonts w:ascii="TH SarabunIT๙" w:hAnsi="TH SarabunIT๙" w:cs="TH SarabunIT๙"/>
                          <w:u w:val="dotted"/>
                          <w:cs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2DEEEC80" w14:textId="77777777" w:rsidR="00344A4E" w:rsidRPr="00D27498" w:rsidRDefault="00344A4E" w:rsidP="0049614A">
      <w:pPr>
        <w:ind w:firstLine="1418"/>
        <w:jc w:val="center"/>
        <w:rPr>
          <w:rFonts w:ascii="TH SarabunIT๙" w:hAnsi="TH SarabunIT๙" w:cs="TH SarabunIT๙"/>
        </w:rPr>
      </w:pPr>
    </w:p>
    <w:p w14:paraId="41F3AB3D" w14:textId="32154A9D" w:rsidR="00344A4E" w:rsidRPr="00D27498" w:rsidRDefault="00344A4E" w:rsidP="0049614A">
      <w:pPr>
        <w:ind w:firstLine="1418"/>
        <w:jc w:val="center"/>
        <w:rPr>
          <w:rFonts w:ascii="TH SarabunIT๙" w:hAnsi="TH SarabunIT๙" w:cs="TH SarabunIT๙"/>
        </w:rPr>
      </w:pPr>
    </w:p>
    <w:p w14:paraId="6E7F35B1" w14:textId="77777777" w:rsidR="00106858" w:rsidRPr="00D27498" w:rsidRDefault="00106858" w:rsidP="0049614A">
      <w:pPr>
        <w:tabs>
          <w:tab w:val="left" w:pos="851"/>
          <w:tab w:val="center" w:pos="1985"/>
          <w:tab w:val="left" w:pos="3119"/>
          <w:tab w:val="left" w:pos="3686"/>
        </w:tabs>
        <w:spacing w:before="120"/>
        <w:jc w:val="thaiDistribute"/>
        <w:rPr>
          <w:rFonts w:ascii="TH SarabunIT๙" w:hAnsi="TH SarabunIT๙" w:cs="TH SarabunIT๙"/>
        </w:rPr>
      </w:pPr>
    </w:p>
    <w:p w14:paraId="0D267965" w14:textId="77777777" w:rsidR="009651D0" w:rsidRPr="00D27498" w:rsidRDefault="009651D0" w:rsidP="0049614A">
      <w:pPr>
        <w:tabs>
          <w:tab w:val="left" w:pos="851"/>
          <w:tab w:val="center" w:pos="1985"/>
          <w:tab w:val="left" w:pos="3119"/>
          <w:tab w:val="left" w:pos="3686"/>
        </w:tabs>
        <w:spacing w:before="120"/>
        <w:jc w:val="thaiDistribute"/>
        <w:rPr>
          <w:rFonts w:ascii="TH SarabunIT๙" w:hAnsi="TH SarabunIT๙" w:cs="TH SarabunIT๙"/>
          <w:u w:val="single"/>
        </w:rPr>
      </w:pPr>
      <w:bookmarkStart w:id="5" w:name="_Hlk150019529"/>
    </w:p>
    <w:p w14:paraId="274ECDC5" w14:textId="77777777" w:rsidR="0049614A" w:rsidRDefault="0049614A" w:rsidP="0049614A">
      <w:pPr>
        <w:tabs>
          <w:tab w:val="left" w:pos="851"/>
          <w:tab w:val="center" w:pos="1985"/>
          <w:tab w:val="left" w:pos="3119"/>
          <w:tab w:val="left" w:pos="3686"/>
        </w:tabs>
        <w:spacing w:before="120"/>
        <w:jc w:val="thaiDistribute"/>
        <w:rPr>
          <w:rFonts w:ascii="TH SarabunIT๙" w:hAnsi="TH SarabunIT๙" w:cs="TH SarabunIT๙"/>
        </w:rPr>
      </w:pPr>
    </w:p>
    <w:p w14:paraId="3CB3EEEB" w14:textId="77777777" w:rsidR="0049614A" w:rsidRDefault="0049614A" w:rsidP="0049614A">
      <w:pPr>
        <w:tabs>
          <w:tab w:val="left" w:pos="851"/>
          <w:tab w:val="center" w:pos="1985"/>
          <w:tab w:val="left" w:pos="3119"/>
          <w:tab w:val="left" w:pos="3686"/>
        </w:tabs>
        <w:spacing w:before="120"/>
        <w:jc w:val="thaiDistribute"/>
        <w:rPr>
          <w:rFonts w:ascii="TH SarabunIT๙" w:hAnsi="TH SarabunIT๙" w:cs="TH SarabunIT๙"/>
        </w:rPr>
      </w:pPr>
    </w:p>
    <w:p w14:paraId="0DF5B220" w14:textId="1538BCE9" w:rsidR="00106858" w:rsidRPr="00D27498" w:rsidRDefault="00106858" w:rsidP="0049614A">
      <w:pPr>
        <w:tabs>
          <w:tab w:val="left" w:pos="851"/>
          <w:tab w:val="center" w:pos="1985"/>
          <w:tab w:val="left" w:pos="3119"/>
          <w:tab w:val="left" w:pos="3686"/>
        </w:tabs>
        <w:spacing w:before="120"/>
        <w:jc w:val="thaiDistribute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  <w:cs/>
        </w:rPr>
        <w:t>หมายเหตุ</w:t>
      </w:r>
    </w:p>
    <w:p w14:paraId="0C5CF7C8" w14:textId="3F719BB9" w:rsidR="00106858" w:rsidRPr="00D27498" w:rsidRDefault="00E86D83" w:rsidP="0049614A">
      <w:pPr>
        <w:tabs>
          <w:tab w:val="left" w:pos="851"/>
          <w:tab w:val="center" w:pos="1985"/>
          <w:tab w:val="left" w:pos="3119"/>
          <w:tab w:val="left" w:pos="3686"/>
        </w:tabs>
        <w:spacing w:before="120"/>
        <w:jc w:val="thaiDistribute"/>
        <w:rPr>
          <w:rFonts w:ascii="TH SarabunIT๙" w:hAnsi="TH SarabunIT๙" w:cs="TH SarabunIT๙"/>
        </w:rPr>
      </w:pPr>
      <w:r w:rsidRPr="00D27498">
        <w:rPr>
          <w:rFonts w:ascii="TH SarabunIT๙" w:hAnsi="TH SarabunIT๙" w:cs="TH SarabunIT๙"/>
        </w:rPr>
        <w:t xml:space="preserve">   </w:t>
      </w:r>
      <w:r w:rsidR="00106858" w:rsidRPr="00D27498">
        <w:rPr>
          <w:rFonts w:ascii="TH SarabunIT๙" w:hAnsi="TH SarabunIT๙" w:cs="TH SarabunIT๙"/>
          <w:cs/>
        </w:rPr>
        <w:tab/>
        <w:t>(*)  กรณีผู้รับตรวจกระทำความผิดหรือมีส่วนร่วมในการกระทำความผิด ซึ่งผู้รับตรวจนั้นไม่สามารถ</w:t>
      </w:r>
      <w:r w:rsidR="005C3104" w:rsidRPr="00D27498">
        <w:rPr>
          <w:rFonts w:ascii="TH SarabunIT๙" w:hAnsi="TH SarabunIT๙" w:cs="TH SarabunIT๙"/>
          <w:cs/>
        </w:rPr>
        <w:t>ดำเนินการทางวินัย หรือ</w:t>
      </w:r>
      <w:r w:rsidR="00106858" w:rsidRPr="00D27498">
        <w:rPr>
          <w:rFonts w:ascii="TH SarabunIT๙" w:hAnsi="TH SarabunIT๙" w:cs="TH SarabunIT๙"/>
          <w:cs/>
        </w:rPr>
        <w:t>ดำเนินการเพื่อให้มีการชดใช้ค่าเสียหายแก่รัฐหรือหน่วยรับตรวจได้ ให้แจ้งผู้รับตรวจชั้นเหนือขึ้นไปที่มีหน้าที่และอำนาจดำเนินการทางกฎหมาย</w:t>
      </w:r>
    </w:p>
    <w:p w14:paraId="6E37233F" w14:textId="6B61EDC0" w:rsidR="00106858" w:rsidRPr="00D27498" w:rsidRDefault="00106858" w:rsidP="0049614A">
      <w:pPr>
        <w:tabs>
          <w:tab w:val="left" w:pos="851"/>
          <w:tab w:val="center" w:pos="1985"/>
          <w:tab w:val="left" w:pos="3119"/>
          <w:tab w:val="left" w:pos="3686"/>
        </w:tabs>
        <w:spacing w:before="120"/>
        <w:jc w:val="thaiDistribute"/>
        <w:rPr>
          <w:rFonts w:ascii="TH SarabunIT๙" w:hAnsi="TH SarabunIT๙" w:cs="TH SarabunIT๙"/>
          <w:strike/>
          <w:u w:val="single"/>
        </w:rPr>
      </w:pPr>
      <w:r w:rsidRPr="00D27498">
        <w:rPr>
          <w:rFonts w:ascii="TH SarabunIT๙" w:hAnsi="TH SarabunIT๙" w:cs="TH SarabunIT๙"/>
          <w:cs/>
        </w:rPr>
        <w:tab/>
      </w:r>
    </w:p>
    <w:p w14:paraId="3BFD1A9A" w14:textId="54502098" w:rsidR="00E86D83" w:rsidRPr="001B06D2" w:rsidRDefault="00E86D83" w:rsidP="0049614A">
      <w:pPr>
        <w:ind w:firstLine="1418"/>
        <w:rPr>
          <w:rFonts w:ascii="TH SarabunIT๙" w:hAnsi="TH SarabunIT๙" w:cs="TH SarabunIT๙"/>
          <w:sz w:val="30"/>
          <w:szCs w:val="30"/>
        </w:rPr>
      </w:pPr>
      <w:r w:rsidRPr="001B06D2">
        <w:rPr>
          <w:rFonts w:ascii="TH SarabunIT๙" w:hAnsi="TH SarabunIT๙" w:cs="TH SarabunIT๙"/>
          <w:sz w:val="30"/>
          <w:szCs w:val="30"/>
        </w:rPr>
        <w:t xml:space="preserve">          </w:t>
      </w:r>
      <w:bookmarkEnd w:id="5"/>
    </w:p>
    <w:sectPr w:rsidR="00E86D83" w:rsidRPr="001B06D2" w:rsidSect="00344A4E">
      <w:headerReference w:type="even" r:id="rId8"/>
      <w:headerReference w:type="default" r:id="rId9"/>
      <w:headerReference w:type="first" r:id="rId10"/>
      <w:footerReference w:type="first" r:id="rId11"/>
      <w:pgSz w:w="11907" w:h="16834" w:code="9"/>
      <w:pgMar w:top="1843" w:right="1134" w:bottom="0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3C7C6" w14:textId="77777777" w:rsidR="005F6993" w:rsidRDefault="005F6993">
      <w:r>
        <w:separator/>
      </w:r>
    </w:p>
  </w:endnote>
  <w:endnote w:type="continuationSeparator" w:id="0">
    <w:p w14:paraId="6036AF71" w14:textId="77777777" w:rsidR="005F6993" w:rsidRDefault="005F6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3C82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6AEFB" w14:textId="77777777" w:rsidR="005F6993" w:rsidRDefault="005F6993">
      <w:r>
        <w:separator/>
      </w:r>
    </w:p>
  </w:footnote>
  <w:footnote w:type="continuationSeparator" w:id="0">
    <w:p w14:paraId="5E603CD2" w14:textId="77777777" w:rsidR="005F6993" w:rsidRDefault="005F69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C3F8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6059C62D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451D1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1B06D2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0063721B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EC32F" w14:textId="65989C4C" w:rsidR="00D92819" w:rsidRDefault="00370B43">
    <w:pPr>
      <w:pStyle w:val="a7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5A6CDE" wp14:editId="5C250479">
              <wp:simplePos x="0" y="0"/>
              <wp:positionH relativeFrom="column">
                <wp:posOffset>3248025</wp:posOffset>
              </wp:positionH>
              <wp:positionV relativeFrom="paragraph">
                <wp:posOffset>-540385</wp:posOffset>
              </wp:positionV>
              <wp:extent cx="3177540" cy="1367942"/>
              <wp:effectExtent l="0" t="0" r="22860" b="2286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77540" cy="1367942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E91432" w14:textId="77777777" w:rsidR="0067029C" w:rsidRPr="00D27498" w:rsidRDefault="00F67516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แบบ</w:t>
                          </w:r>
                          <w:r w:rsidR="00116C20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ติดตาม </w:t>
                          </w:r>
                          <w:r w:rsidR="00370B43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๔ </w:t>
                          </w:r>
                        </w:p>
                        <w:p w14:paraId="42632CC0" w14:textId="7DB02785" w:rsidR="00844575" w:rsidRPr="00D27498" w:rsidRDefault="00F75787" w:rsidP="00175F68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(</w:t>
                          </w:r>
                          <w:r w:rsidR="00F67516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แจ</w:t>
                          </w:r>
                          <w:r w:rsidR="00A64C43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้งเตือน</w:t>
                          </w:r>
                          <w:r w:rsidR="00853B5B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ให้</w:t>
                          </w:r>
                          <w:r w:rsidR="00E66011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เริ่มต้น</w:t>
                          </w:r>
                          <w:r w:rsidR="00853B5B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ดำเนิน</w:t>
                          </w:r>
                          <w:r w:rsidR="00E66011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กระบวน</w:t>
                          </w:r>
                          <w:r w:rsidR="00853B5B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การ</w:t>
                          </w:r>
                          <w:r w:rsidR="0067029C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ภายใน ๓๐ วัน</w:t>
                          </w:r>
                          <w:r w:rsidR="00F67516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5A6CDE" id="สี่เหลี่ยมผืนผ้า 1" o:spid="_x0000_s1027" style="position:absolute;margin-left:255.75pt;margin-top:-42.55pt;width:250.2pt;height:10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" fillcolor="white [3201]" strokecolor="white [3212]" strokeweight="1pt">
              <v:textbox>
                <w:txbxContent>
                  <w:p w14:paraId="69E91432" w14:textId="77777777" w:rsidR="0067029C" w:rsidRPr="00D27498" w:rsidRDefault="00F67516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D27498">
                      <w:rPr>
                        <w:rFonts w:ascii="TH SarabunIT๙" w:hAnsi="TH SarabunIT๙" w:cs="TH SarabunIT๙"/>
                        <w:cs/>
                      </w:rPr>
                      <w:t>แบบ</w:t>
                    </w:r>
                    <w:r w:rsidR="00116C20" w:rsidRPr="00D27498">
                      <w:rPr>
                        <w:rFonts w:ascii="TH SarabunIT๙" w:hAnsi="TH SarabunIT๙" w:cs="TH SarabunIT๙"/>
                        <w:cs/>
                      </w:rPr>
                      <w:t xml:space="preserve">ติดตาม </w:t>
                    </w:r>
                    <w:r w:rsidR="00370B43" w:rsidRPr="00D27498">
                      <w:rPr>
                        <w:rFonts w:ascii="TH SarabunIT๙" w:hAnsi="TH SarabunIT๙" w:cs="TH SarabunIT๙"/>
                        <w:cs/>
                      </w:rPr>
                      <w:t xml:space="preserve">๔ </w:t>
                    </w:r>
                  </w:p>
                  <w:p w14:paraId="42632CC0" w14:textId="7DB02785" w:rsidR="00844575" w:rsidRPr="00D27498" w:rsidRDefault="00F75787" w:rsidP="00175F68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D27498">
                      <w:rPr>
                        <w:rFonts w:ascii="TH SarabunIT๙" w:hAnsi="TH SarabunIT๙" w:cs="TH SarabunIT๙"/>
                        <w:cs/>
                      </w:rPr>
                      <w:t>(</w:t>
                    </w:r>
                    <w:r w:rsidR="00F67516" w:rsidRPr="00D27498">
                      <w:rPr>
                        <w:rFonts w:ascii="TH SarabunIT๙" w:hAnsi="TH SarabunIT๙" w:cs="TH SarabunIT๙"/>
                        <w:cs/>
                      </w:rPr>
                      <w:t>แจ</w:t>
                    </w:r>
                    <w:r w:rsidR="00A64C43" w:rsidRPr="00D27498">
                      <w:rPr>
                        <w:rFonts w:ascii="TH SarabunIT๙" w:hAnsi="TH SarabunIT๙" w:cs="TH SarabunIT๙"/>
                        <w:cs/>
                      </w:rPr>
                      <w:t>้งเตือน</w:t>
                    </w:r>
                    <w:r w:rsidR="00853B5B" w:rsidRPr="00D27498">
                      <w:rPr>
                        <w:rFonts w:ascii="TH SarabunIT๙" w:hAnsi="TH SarabunIT๙" w:cs="TH SarabunIT๙"/>
                        <w:cs/>
                      </w:rPr>
                      <w:t>ให้</w:t>
                    </w:r>
                    <w:r w:rsidR="00E66011" w:rsidRPr="00D27498">
                      <w:rPr>
                        <w:rFonts w:ascii="TH SarabunIT๙" w:hAnsi="TH SarabunIT๙" w:cs="TH SarabunIT๙"/>
                        <w:cs/>
                      </w:rPr>
                      <w:t>เริ่มต้น</w:t>
                    </w:r>
                    <w:r w:rsidR="00853B5B" w:rsidRPr="00D27498">
                      <w:rPr>
                        <w:rFonts w:ascii="TH SarabunIT๙" w:hAnsi="TH SarabunIT๙" w:cs="TH SarabunIT๙"/>
                        <w:cs/>
                      </w:rPr>
                      <w:t>ดำเนิน</w:t>
                    </w:r>
                    <w:r w:rsidR="00E66011" w:rsidRPr="00D27498">
                      <w:rPr>
                        <w:rFonts w:ascii="TH SarabunIT๙" w:hAnsi="TH SarabunIT๙" w:cs="TH SarabunIT๙"/>
                        <w:cs/>
                      </w:rPr>
                      <w:t>กระบวน</w:t>
                    </w:r>
                    <w:r w:rsidR="00853B5B" w:rsidRPr="00D27498">
                      <w:rPr>
                        <w:rFonts w:ascii="TH SarabunIT๙" w:hAnsi="TH SarabunIT๙" w:cs="TH SarabunIT๙"/>
                        <w:cs/>
                      </w:rPr>
                      <w:t>การ</w:t>
                    </w:r>
                    <w:r w:rsidR="0067029C" w:rsidRPr="00D27498">
                      <w:rPr>
                        <w:rFonts w:ascii="TH SarabunIT๙" w:hAnsi="TH SarabunIT๙" w:cs="TH SarabunIT๙"/>
                        <w:cs/>
                      </w:rPr>
                      <w:t>ภายใน ๓๐ วัน</w:t>
                    </w:r>
                    <w:r w:rsidR="00F67516" w:rsidRPr="00D27498">
                      <w:rPr>
                        <w:rFonts w:ascii="TH SarabunIT๙" w:hAnsi="TH SarabunIT๙" w:cs="TH SarabunIT๙"/>
                        <w:cs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 w:rsidR="00705DFA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7038CA" wp14:editId="7F5EBB90">
              <wp:simplePos x="0" y="0"/>
              <wp:positionH relativeFrom="margin">
                <wp:posOffset>2369185</wp:posOffset>
              </wp:positionH>
              <wp:positionV relativeFrom="paragraph">
                <wp:posOffset>-407035</wp:posOffset>
              </wp:positionV>
              <wp:extent cx="831850" cy="342900"/>
              <wp:effectExtent l="0" t="0" r="25400" b="1905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31850" cy="3429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9A8883" w14:textId="5A3A8E6E" w:rsidR="000F07BF" w:rsidRPr="00D27498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 w:rsidR="00705DFA" w:rsidRPr="00D27498">
                            <w:rPr>
                              <w:rFonts w:ascii="TH SarabunIT๙" w:hAnsi="TH SarabunIT๙" w:cs="TH SarabunIT๙"/>
                              <w:cs/>
                            </w:rPr>
                            <w:t>/ลับมาก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7038CA" id="สี่เหลี่ยมผืนผ้า 3" o:spid="_x0000_s1028" style="position:absolute;margin-left:186.55pt;margin-top:-32.05pt;width:65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" fillcolor="white [3212]" strokecolor="white [3212]" strokeweight="1pt">
              <v:textbox>
                <w:txbxContent>
                  <w:p w14:paraId="519A8883" w14:textId="5A3A8E6E" w:rsidR="000F07BF" w:rsidRPr="00D27498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D27498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 w:rsidR="00705DFA" w:rsidRPr="00D27498">
                      <w:rPr>
                        <w:rFonts w:ascii="TH SarabunIT๙" w:hAnsi="TH SarabunIT๙" w:cs="TH SarabunIT๙"/>
                        <w:cs/>
                      </w:rPr>
                      <w:t>/ลับมาก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2056813707">
    <w:abstractNumId w:val="9"/>
  </w:num>
  <w:num w:numId="2" w16cid:durableId="1919359188">
    <w:abstractNumId w:val="4"/>
  </w:num>
  <w:num w:numId="3" w16cid:durableId="796685765">
    <w:abstractNumId w:val="10"/>
  </w:num>
  <w:num w:numId="4" w16cid:durableId="667752231">
    <w:abstractNumId w:val="7"/>
  </w:num>
  <w:num w:numId="5" w16cid:durableId="863328287">
    <w:abstractNumId w:val="1"/>
  </w:num>
  <w:num w:numId="6" w16cid:durableId="411125967">
    <w:abstractNumId w:val="0"/>
  </w:num>
  <w:num w:numId="7" w16cid:durableId="276761922">
    <w:abstractNumId w:val="5"/>
  </w:num>
  <w:num w:numId="8" w16cid:durableId="1751467005">
    <w:abstractNumId w:val="3"/>
  </w:num>
  <w:num w:numId="9" w16cid:durableId="2060977208">
    <w:abstractNumId w:val="2"/>
  </w:num>
  <w:num w:numId="10" w16cid:durableId="2143619063">
    <w:abstractNumId w:val="6"/>
  </w:num>
  <w:num w:numId="11" w16cid:durableId="475150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A1C"/>
    <w:rsid w:val="00001B3D"/>
    <w:rsid w:val="00004D71"/>
    <w:rsid w:val="00015663"/>
    <w:rsid w:val="000218D2"/>
    <w:rsid w:val="0002616A"/>
    <w:rsid w:val="000358B4"/>
    <w:rsid w:val="00046FB5"/>
    <w:rsid w:val="00055294"/>
    <w:rsid w:val="000640B1"/>
    <w:rsid w:val="000658E7"/>
    <w:rsid w:val="00074891"/>
    <w:rsid w:val="0007570F"/>
    <w:rsid w:val="0007630F"/>
    <w:rsid w:val="00077C4C"/>
    <w:rsid w:val="00077F7A"/>
    <w:rsid w:val="00081587"/>
    <w:rsid w:val="000932F7"/>
    <w:rsid w:val="00096B08"/>
    <w:rsid w:val="000A0414"/>
    <w:rsid w:val="000A104D"/>
    <w:rsid w:val="000A59CE"/>
    <w:rsid w:val="000B5A8B"/>
    <w:rsid w:val="000B5DB9"/>
    <w:rsid w:val="000C38AE"/>
    <w:rsid w:val="000D41E2"/>
    <w:rsid w:val="000E02B8"/>
    <w:rsid w:val="000E0A20"/>
    <w:rsid w:val="000E640E"/>
    <w:rsid w:val="000F07BF"/>
    <w:rsid w:val="000F0ED1"/>
    <w:rsid w:val="000F5FCF"/>
    <w:rsid w:val="000F70E4"/>
    <w:rsid w:val="0010528E"/>
    <w:rsid w:val="00106858"/>
    <w:rsid w:val="00107639"/>
    <w:rsid w:val="00107673"/>
    <w:rsid w:val="00116C20"/>
    <w:rsid w:val="00135F4D"/>
    <w:rsid w:val="00137BB5"/>
    <w:rsid w:val="00147843"/>
    <w:rsid w:val="00147A4B"/>
    <w:rsid w:val="001507C4"/>
    <w:rsid w:val="001511BB"/>
    <w:rsid w:val="00157425"/>
    <w:rsid w:val="0017018A"/>
    <w:rsid w:val="00171BD3"/>
    <w:rsid w:val="0017504C"/>
    <w:rsid w:val="00175F68"/>
    <w:rsid w:val="001852EF"/>
    <w:rsid w:val="001A5805"/>
    <w:rsid w:val="001B06D2"/>
    <w:rsid w:val="001C3849"/>
    <w:rsid w:val="001D3C6C"/>
    <w:rsid w:val="001D6680"/>
    <w:rsid w:val="001E3B4B"/>
    <w:rsid w:val="001F4450"/>
    <w:rsid w:val="001F7248"/>
    <w:rsid w:val="00201490"/>
    <w:rsid w:val="00202B09"/>
    <w:rsid w:val="0020722B"/>
    <w:rsid w:val="00220660"/>
    <w:rsid w:val="00231E1E"/>
    <w:rsid w:val="0023432B"/>
    <w:rsid w:val="00236468"/>
    <w:rsid w:val="00255B56"/>
    <w:rsid w:val="00260F20"/>
    <w:rsid w:val="00262A2B"/>
    <w:rsid w:val="00285117"/>
    <w:rsid w:val="002A79C6"/>
    <w:rsid w:val="002B5F09"/>
    <w:rsid w:val="002C2829"/>
    <w:rsid w:val="002D3601"/>
    <w:rsid w:val="002D5C38"/>
    <w:rsid w:val="002E410C"/>
    <w:rsid w:val="002F3387"/>
    <w:rsid w:val="00321470"/>
    <w:rsid w:val="00326B62"/>
    <w:rsid w:val="00327CE4"/>
    <w:rsid w:val="00336CB5"/>
    <w:rsid w:val="00341E78"/>
    <w:rsid w:val="003422DC"/>
    <w:rsid w:val="00344A4E"/>
    <w:rsid w:val="003519FA"/>
    <w:rsid w:val="003553F7"/>
    <w:rsid w:val="00357AAB"/>
    <w:rsid w:val="003603A9"/>
    <w:rsid w:val="003648B2"/>
    <w:rsid w:val="00365B83"/>
    <w:rsid w:val="0036617C"/>
    <w:rsid w:val="00367602"/>
    <w:rsid w:val="00370B43"/>
    <w:rsid w:val="00385995"/>
    <w:rsid w:val="003A0FE5"/>
    <w:rsid w:val="003A37A2"/>
    <w:rsid w:val="003B094A"/>
    <w:rsid w:val="003B10DB"/>
    <w:rsid w:val="003B1A62"/>
    <w:rsid w:val="003B3B66"/>
    <w:rsid w:val="003B5827"/>
    <w:rsid w:val="003C267E"/>
    <w:rsid w:val="003C5AA9"/>
    <w:rsid w:val="003C6741"/>
    <w:rsid w:val="003D2C30"/>
    <w:rsid w:val="003D5E2D"/>
    <w:rsid w:val="003D7579"/>
    <w:rsid w:val="003E457A"/>
    <w:rsid w:val="003F64FC"/>
    <w:rsid w:val="004215A8"/>
    <w:rsid w:val="004254A2"/>
    <w:rsid w:val="004430D8"/>
    <w:rsid w:val="0046377B"/>
    <w:rsid w:val="004774B8"/>
    <w:rsid w:val="00480F3C"/>
    <w:rsid w:val="00490391"/>
    <w:rsid w:val="0049614A"/>
    <w:rsid w:val="00496501"/>
    <w:rsid w:val="004974F8"/>
    <w:rsid w:val="004C122C"/>
    <w:rsid w:val="004C6911"/>
    <w:rsid w:val="004D3110"/>
    <w:rsid w:val="004D5FAB"/>
    <w:rsid w:val="004D7B3A"/>
    <w:rsid w:val="004E0B4A"/>
    <w:rsid w:val="004F45EF"/>
    <w:rsid w:val="00501B23"/>
    <w:rsid w:val="0050244F"/>
    <w:rsid w:val="00503D2E"/>
    <w:rsid w:val="005075E5"/>
    <w:rsid w:val="00510E07"/>
    <w:rsid w:val="00515020"/>
    <w:rsid w:val="00516393"/>
    <w:rsid w:val="0051798A"/>
    <w:rsid w:val="00526153"/>
    <w:rsid w:val="00577F54"/>
    <w:rsid w:val="0058753A"/>
    <w:rsid w:val="005956CA"/>
    <w:rsid w:val="005A554D"/>
    <w:rsid w:val="005B0807"/>
    <w:rsid w:val="005B752D"/>
    <w:rsid w:val="005B7B44"/>
    <w:rsid w:val="005B7D3D"/>
    <w:rsid w:val="005C0480"/>
    <w:rsid w:val="005C3104"/>
    <w:rsid w:val="005D4B4B"/>
    <w:rsid w:val="005E1BFB"/>
    <w:rsid w:val="005F61D2"/>
    <w:rsid w:val="005F6993"/>
    <w:rsid w:val="00604D54"/>
    <w:rsid w:val="00610D33"/>
    <w:rsid w:val="00616A70"/>
    <w:rsid w:val="00631AE8"/>
    <w:rsid w:val="006367DB"/>
    <w:rsid w:val="0064085E"/>
    <w:rsid w:val="0064437B"/>
    <w:rsid w:val="00647672"/>
    <w:rsid w:val="006507AF"/>
    <w:rsid w:val="006546DE"/>
    <w:rsid w:val="006639A4"/>
    <w:rsid w:val="0067029C"/>
    <w:rsid w:val="00670B6C"/>
    <w:rsid w:val="0067200F"/>
    <w:rsid w:val="00673E89"/>
    <w:rsid w:val="00686BC7"/>
    <w:rsid w:val="006959B8"/>
    <w:rsid w:val="006A04BB"/>
    <w:rsid w:val="006B272A"/>
    <w:rsid w:val="006B4959"/>
    <w:rsid w:val="006C2211"/>
    <w:rsid w:val="006D5CCF"/>
    <w:rsid w:val="006E325A"/>
    <w:rsid w:val="006F2470"/>
    <w:rsid w:val="006F4001"/>
    <w:rsid w:val="007024B3"/>
    <w:rsid w:val="00705DFA"/>
    <w:rsid w:val="0071005C"/>
    <w:rsid w:val="00717F28"/>
    <w:rsid w:val="00726495"/>
    <w:rsid w:val="00730098"/>
    <w:rsid w:val="00736E92"/>
    <w:rsid w:val="00742E5D"/>
    <w:rsid w:val="007437C2"/>
    <w:rsid w:val="00751B7A"/>
    <w:rsid w:val="00766316"/>
    <w:rsid w:val="0076792A"/>
    <w:rsid w:val="007712F1"/>
    <w:rsid w:val="007722ED"/>
    <w:rsid w:val="00793E01"/>
    <w:rsid w:val="007A044F"/>
    <w:rsid w:val="007A5C34"/>
    <w:rsid w:val="007A679F"/>
    <w:rsid w:val="007A69DB"/>
    <w:rsid w:val="007B4992"/>
    <w:rsid w:val="007C02F4"/>
    <w:rsid w:val="007C557B"/>
    <w:rsid w:val="00806FD5"/>
    <w:rsid w:val="00820BC3"/>
    <w:rsid w:val="00837314"/>
    <w:rsid w:val="00844575"/>
    <w:rsid w:val="00853B5B"/>
    <w:rsid w:val="00856801"/>
    <w:rsid w:val="00857DCB"/>
    <w:rsid w:val="00863A45"/>
    <w:rsid w:val="00872C09"/>
    <w:rsid w:val="00880D1F"/>
    <w:rsid w:val="008877E0"/>
    <w:rsid w:val="00890B9E"/>
    <w:rsid w:val="00891877"/>
    <w:rsid w:val="008A7F27"/>
    <w:rsid w:val="008B46E2"/>
    <w:rsid w:val="008B7BD8"/>
    <w:rsid w:val="008D0F0A"/>
    <w:rsid w:val="008D5CCB"/>
    <w:rsid w:val="008D74DA"/>
    <w:rsid w:val="008D7FB7"/>
    <w:rsid w:val="008E3067"/>
    <w:rsid w:val="008E3F4E"/>
    <w:rsid w:val="008E616D"/>
    <w:rsid w:val="008F3F1C"/>
    <w:rsid w:val="008F6B7C"/>
    <w:rsid w:val="00901800"/>
    <w:rsid w:val="00901FFB"/>
    <w:rsid w:val="00932189"/>
    <w:rsid w:val="00934C5F"/>
    <w:rsid w:val="00936735"/>
    <w:rsid w:val="00944509"/>
    <w:rsid w:val="009457C2"/>
    <w:rsid w:val="0095093C"/>
    <w:rsid w:val="00955398"/>
    <w:rsid w:val="00960E62"/>
    <w:rsid w:val="009651D0"/>
    <w:rsid w:val="0097416A"/>
    <w:rsid w:val="00980DAB"/>
    <w:rsid w:val="00981883"/>
    <w:rsid w:val="00985B76"/>
    <w:rsid w:val="00987A5C"/>
    <w:rsid w:val="00995E35"/>
    <w:rsid w:val="00996016"/>
    <w:rsid w:val="00997B99"/>
    <w:rsid w:val="009A0388"/>
    <w:rsid w:val="009A122F"/>
    <w:rsid w:val="009A2287"/>
    <w:rsid w:val="009B5BC4"/>
    <w:rsid w:val="009C14FC"/>
    <w:rsid w:val="009C441B"/>
    <w:rsid w:val="009C68A5"/>
    <w:rsid w:val="009C7158"/>
    <w:rsid w:val="009E0257"/>
    <w:rsid w:val="009E487D"/>
    <w:rsid w:val="009E4DDF"/>
    <w:rsid w:val="00A075D1"/>
    <w:rsid w:val="00A12C49"/>
    <w:rsid w:val="00A13CEF"/>
    <w:rsid w:val="00A17247"/>
    <w:rsid w:val="00A369D2"/>
    <w:rsid w:val="00A40743"/>
    <w:rsid w:val="00A45547"/>
    <w:rsid w:val="00A45ECD"/>
    <w:rsid w:val="00A53B85"/>
    <w:rsid w:val="00A546D6"/>
    <w:rsid w:val="00A6442E"/>
    <w:rsid w:val="00A64C43"/>
    <w:rsid w:val="00A71150"/>
    <w:rsid w:val="00A73C33"/>
    <w:rsid w:val="00A7433D"/>
    <w:rsid w:val="00A74EF1"/>
    <w:rsid w:val="00A75117"/>
    <w:rsid w:val="00A76149"/>
    <w:rsid w:val="00A8602A"/>
    <w:rsid w:val="00A914E3"/>
    <w:rsid w:val="00A949DB"/>
    <w:rsid w:val="00AA25EE"/>
    <w:rsid w:val="00AD083B"/>
    <w:rsid w:val="00AD2E4A"/>
    <w:rsid w:val="00AD79F0"/>
    <w:rsid w:val="00AE1009"/>
    <w:rsid w:val="00AF1B12"/>
    <w:rsid w:val="00AF6108"/>
    <w:rsid w:val="00AF75FF"/>
    <w:rsid w:val="00AF7B5D"/>
    <w:rsid w:val="00B120AF"/>
    <w:rsid w:val="00B20E87"/>
    <w:rsid w:val="00B21655"/>
    <w:rsid w:val="00B22E69"/>
    <w:rsid w:val="00B25E79"/>
    <w:rsid w:val="00B3370F"/>
    <w:rsid w:val="00B3371E"/>
    <w:rsid w:val="00B46871"/>
    <w:rsid w:val="00B4742E"/>
    <w:rsid w:val="00B54397"/>
    <w:rsid w:val="00B56F46"/>
    <w:rsid w:val="00B60483"/>
    <w:rsid w:val="00B64150"/>
    <w:rsid w:val="00B73F85"/>
    <w:rsid w:val="00B807A3"/>
    <w:rsid w:val="00B83D63"/>
    <w:rsid w:val="00B84F32"/>
    <w:rsid w:val="00B93255"/>
    <w:rsid w:val="00B957E7"/>
    <w:rsid w:val="00B977FA"/>
    <w:rsid w:val="00BC5479"/>
    <w:rsid w:val="00BD2135"/>
    <w:rsid w:val="00BE1C03"/>
    <w:rsid w:val="00BF6415"/>
    <w:rsid w:val="00C0613B"/>
    <w:rsid w:val="00C10A6A"/>
    <w:rsid w:val="00C12044"/>
    <w:rsid w:val="00C1219D"/>
    <w:rsid w:val="00C135DC"/>
    <w:rsid w:val="00C13F64"/>
    <w:rsid w:val="00C277FD"/>
    <w:rsid w:val="00C35091"/>
    <w:rsid w:val="00C4657F"/>
    <w:rsid w:val="00C51998"/>
    <w:rsid w:val="00C633D2"/>
    <w:rsid w:val="00C737D0"/>
    <w:rsid w:val="00C91CD0"/>
    <w:rsid w:val="00C94254"/>
    <w:rsid w:val="00C9557F"/>
    <w:rsid w:val="00C97E19"/>
    <w:rsid w:val="00CA48C4"/>
    <w:rsid w:val="00CB038D"/>
    <w:rsid w:val="00CC57E3"/>
    <w:rsid w:val="00CC722A"/>
    <w:rsid w:val="00CD10BF"/>
    <w:rsid w:val="00CD282D"/>
    <w:rsid w:val="00CD4B8C"/>
    <w:rsid w:val="00CD5A8C"/>
    <w:rsid w:val="00CD6CF5"/>
    <w:rsid w:val="00CE091F"/>
    <w:rsid w:val="00CE711C"/>
    <w:rsid w:val="00CF010E"/>
    <w:rsid w:val="00CF1B8B"/>
    <w:rsid w:val="00CF1BCA"/>
    <w:rsid w:val="00CF47A1"/>
    <w:rsid w:val="00D01C86"/>
    <w:rsid w:val="00D0423F"/>
    <w:rsid w:val="00D04717"/>
    <w:rsid w:val="00D06744"/>
    <w:rsid w:val="00D103A8"/>
    <w:rsid w:val="00D10747"/>
    <w:rsid w:val="00D14947"/>
    <w:rsid w:val="00D15B80"/>
    <w:rsid w:val="00D17CFB"/>
    <w:rsid w:val="00D27498"/>
    <w:rsid w:val="00D30D15"/>
    <w:rsid w:val="00D33C0B"/>
    <w:rsid w:val="00D377AB"/>
    <w:rsid w:val="00D40C6D"/>
    <w:rsid w:val="00D4740A"/>
    <w:rsid w:val="00D5495A"/>
    <w:rsid w:val="00D617F5"/>
    <w:rsid w:val="00D65A36"/>
    <w:rsid w:val="00D67779"/>
    <w:rsid w:val="00D71F6E"/>
    <w:rsid w:val="00D72744"/>
    <w:rsid w:val="00D75088"/>
    <w:rsid w:val="00D75C94"/>
    <w:rsid w:val="00D90F4A"/>
    <w:rsid w:val="00D92819"/>
    <w:rsid w:val="00D9783E"/>
    <w:rsid w:val="00DA33B8"/>
    <w:rsid w:val="00DC0B97"/>
    <w:rsid w:val="00DC7D9F"/>
    <w:rsid w:val="00DD7D55"/>
    <w:rsid w:val="00DE0904"/>
    <w:rsid w:val="00DE2038"/>
    <w:rsid w:val="00DF08EF"/>
    <w:rsid w:val="00E01277"/>
    <w:rsid w:val="00E11FEB"/>
    <w:rsid w:val="00E21949"/>
    <w:rsid w:val="00E23020"/>
    <w:rsid w:val="00E23B61"/>
    <w:rsid w:val="00E3176A"/>
    <w:rsid w:val="00E4103C"/>
    <w:rsid w:val="00E42A79"/>
    <w:rsid w:val="00E66011"/>
    <w:rsid w:val="00E74A50"/>
    <w:rsid w:val="00E77093"/>
    <w:rsid w:val="00E830C6"/>
    <w:rsid w:val="00E86D83"/>
    <w:rsid w:val="00E950D8"/>
    <w:rsid w:val="00EA6D36"/>
    <w:rsid w:val="00EE08E6"/>
    <w:rsid w:val="00EE45AC"/>
    <w:rsid w:val="00EE63B9"/>
    <w:rsid w:val="00EF019F"/>
    <w:rsid w:val="00F10F55"/>
    <w:rsid w:val="00F1291B"/>
    <w:rsid w:val="00F13094"/>
    <w:rsid w:val="00F225B4"/>
    <w:rsid w:val="00F23015"/>
    <w:rsid w:val="00F26CDC"/>
    <w:rsid w:val="00F408E4"/>
    <w:rsid w:val="00F41430"/>
    <w:rsid w:val="00F60535"/>
    <w:rsid w:val="00F64AC7"/>
    <w:rsid w:val="00F67516"/>
    <w:rsid w:val="00F75320"/>
    <w:rsid w:val="00F75787"/>
    <w:rsid w:val="00F75A19"/>
    <w:rsid w:val="00F80A1C"/>
    <w:rsid w:val="00F820DF"/>
    <w:rsid w:val="00F878D0"/>
    <w:rsid w:val="00FC05F0"/>
    <w:rsid w:val="00FE0E4F"/>
    <w:rsid w:val="00FE154C"/>
    <w:rsid w:val="00FE1920"/>
    <w:rsid w:val="00FE4A3B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6C6DA"/>
  <w15:docId w15:val="{03117805-7CE1-43BB-9D30-6C34A668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E86D83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0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2018-12-12T08:46:00Z</cp:lastPrinted>
  <dcterms:created xsi:type="dcterms:W3CDTF">2023-12-27T02:27:00Z</dcterms:created>
  <dcterms:modified xsi:type="dcterms:W3CDTF">2023-12-27T02:27:00Z</dcterms:modified>
</cp:coreProperties>
</file>