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19EF" w14:textId="77777777" w:rsidR="007A69DB" w:rsidRPr="002C5F2A" w:rsidRDefault="000932F7" w:rsidP="00F32217">
      <w:pPr>
        <w:tabs>
          <w:tab w:val="left" w:pos="851"/>
          <w:tab w:val="left" w:pos="1418"/>
        </w:tabs>
        <w:spacing w:line="264" w:lineRule="auto"/>
        <w:rPr>
          <w:rFonts w:ascii="TH SarabunIT๙" w:hAnsi="TH SarabunIT๙" w:cs="TH SarabunIT๙"/>
          <w:u w:val="dotted"/>
        </w:rPr>
      </w:pPr>
      <w:r w:rsidRPr="002C5F2A">
        <w:rPr>
          <w:rFonts w:ascii="TH SarabunIT๙" w:hAnsi="TH SarabunIT๙" w:cs="TH SarabunIT๙"/>
          <w:noProof/>
          <w:lang w:val="en-AU" w:eastAsia="en-AU"/>
        </w:rPr>
        <w:drawing>
          <wp:anchor distT="0" distB="0" distL="114300" distR="114300" simplePos="0" relativeHeight="251657728" behindDoc="1" locked="0" layoutInCell="1" allowOverlap="1" wp14:anchorId="77F25ECF" wp14:editId="282C1560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2C5F2A">
        <w:rPr>
          <w:rFonts w:ascii="TH SarabunIT๙" w:hAnsi="TH SarabunIT๙" w:cs="TH SarabunIT๙"/>
          <w:cs/>
        </w:rPr>
        <w:t>ที่</w:t>
      </w:r>
      <w:r w:rsidR="00E950D8" w:rsidRPr="002C5F2A">
        <w:rPr>
          <w:rFonts w:ascii="TH SarabunIT๙" w:hAnsi="TH SarabunIT๙" w:cs="TH SarabunIT๙"/>
        </w:rPr>
        <w:t xml:space="preserve"> </w:t>
      </w:r>
      <w:r w:rsidR="007A69DB" w:rsidRPr="002C5F2A">
        <w:rPr>
          <w:rFonts w:ascii="TH SarabunIT๙" w:hAnsi="TH SarabunIT๙" w:cs="TH SarabunIT๙"/>
          <w:cs/>
        </w:rPr>
        <w:t>ตผ</w:t>
      </w:r>
      <w:r w:rsidR="00E950D8" w:rsidRPr="002C5F2A">
        <w:rPr>
          <w:rFonts w:ascii="TH SarabunIT๙" w:hAnsi="TH SarabunIT๙" w:cs="TH SarabunIT๙"/>
        </w:rPr>
        <w:t xml:space="preserve"> </w:t>
      </w:r>
      <w:r w:rsidR="00E11FEB" w:rsidRPr="002C5F2A">
        <w:rPr>
          <w:rFonts w:ascii="TH SarabunIT๙" w:hAnsi="TH SarabunIT๙" w:cs="TH SarabunIT๙"/>
          <w:u w:val="dotted"/>
          <w:cs/>
        </w:rPr>
        <w:tab/>
      </w:r>
      <w:r w:rsidR="00E11FEB" w:rsidRPr="002C5F2A">
        <w:rPr>
          <w:rFonts w:ascii="TH SarabunIT๙" w:hAnsi="TH SarabunIT๙" w:cs="TH SarabunIT๙"/>
          <w:cs/>
        </w:rPr>
        <w:t xml:space="preserve"> </w:t>
      </w:r>
      <w:r w:rsidR="00E950D8" w:rsidRPr="002C5F2A">
        <w:rPr>
          <w:rFonts w:ascii="TH SarabunIT๙" w:hAnsi="TH SarabunIT๙" w:cs="TH SarabunIT๙"/>
        </w:rPr>
        <w:t>/</w:t>
      </w:r>
      <w:r w:rsidR="00E11FEB" w:rsidRPr="002C5F2A">
        <w:rPr>
          <w:rFonts w:ascii="TH SarabunIT๙" w:hAnsi="TH SarabunIT๙" w:cs="TH SarabunIT๙"/>
          <w:cs/>
        </w:rPr>
        <w:t xml:space="preserve"> </w:t>
      </w:r>
      <w:r w:rsidR="00E11FEB" w:rsidRPr="002C5F2A">
        <w:rPr>
          <w:rFonts w:ascii="TH SarabunIT๙" w:hAnsi="TH SarabunIT๙" w:cs="TH SarabunIT๙"/>
          <w:u w:val="dotted"/>
          <w:cs/>
        </w:rPr>
        <w:tab/>
      </w:r>
      <w:r w:rsidR="0064437B" w:rsidRPr="002C5F2A">
        <w:rPr>
          <w:rFonts w:ascii="TH SarabunIT๙" w:hAnsi="TH SarabunIT๙" w:cs="TH SarabunIT๙"/>
          <w:u w:val="dotted"/>
          <w:cs/>
        </w:rPr>
        <w:tab/>
      </w:r>
      <w:r w:rsidR="00E950D8" w:rsidRPr="0059035D">
        <w:rPr>
          <w:rFonts w:ascii="TH SarabunIT๙" w:hAnsi="TH SarabunIT๙" w:cs="TH SarabunIT๙"/>
          <w:sz w:val="28"/>
          <w:szCs w:val="28"/>
        </w:rPr>
        <w:tab/>
      </w:r>
      <w:r w:rsidR="00E950D8" w:rsidRPr="0059035D">
        <w:rPr>
          <w:rFonts w:ascii="TH SarabunIT๙" w:hAnsi="TH SarabunIT๙" w:cs="TH SarabunIT๙"/>
          <w:sz w:val="28"/>
          <w:szCs w:val="28"/>
        </w:rPr>
        <w:tab/>
      </w:r>
      <w:r w:rsidR="00D10747" w:rsidRPr="0059035D">
        <w:rPr>
          <w:rFonts w:ascii="TH SarabunIT๙" w:hAnsi="TH SarabunIT๙" w:cs="TH SarabunIT๙"/>
          <w:sz w:val="28"/>
          <w:szCs w:val="28"/>
        </w:rPr>
        <w:tab/>
      </w:r>
      <w:r w:rsidR="00D10747" w:rsidRPr="0059035D">
        <w:rPr>
          <w:rFonts w:ascii="TH SarabunIT๙" w:hAnsi="TH SarabunIT๙" w:cs="TH SarabunIT๙"/>
          <w:sz w:val="28"/>
          <w:szCs w:val="28"/>
        </w:rPr>
        <w:tab/>
      </w:r>
      <w:r w:rsidR="00E950D8" w:rsidRPr="0059035D">
        <w:rPr>
          <w:rFonts w:ascii="TH SarabunIT๙" w:hAnsi="TH SarabunIT๙" w:cs="TH SarabunIT๙"/>
          <w:sz w:val="28"/>
          <w:szCs w:val="28"/>
        </w:rPr>
        <w:tab/>
      </w:r>
      <w:r w:rsidR="00B83D63" w:rsidRPr="0059035D">
        <w:rPr>
          <w:rFonts w:ascii="TH SarabunIT๙" w:hAnsi="TH SarabunIT๙" w:cs="TH SarabunIT๙"/>
          <w:sz w:val="28"/>
          <w:szCs w:val="28"/>
        </w:rPr>
        <w:tab/>
      </w:r>
      <w:r w:rsidR="00E950D8" w:rsidRPr="002C5F2A">
        <w:rPr>
          <w:rFonts w:ascii="TH SarabunIT๙" w:hAnsi="TH SarabunIT๙" w:cs="TH SarabunIT๙"/>
          <w:cs/>
        </w:rPr>
        <w:t>สำนักงาน</w:t>
      </w:r>
      <w:r w:rsidR="007A69DB" w:rsidRPr="002C5F2A">
        <w:rPr>
          <w:rFonts w:ascii="TH SarabunIT๙" w:hAnsi="TH SarabunIT๙" w:cs="TH SarabunIT๙"/>
          <w:cs/>
        </w:rPr>
        <w:t>การตรวจเงินแผ่นดิน</w:t>
      </w:r>
      <w:r w:rsidR="00A73C33" w:rsidRPr="002C5F2A">
        <w:rPr>
          <w:rFonts w:ascii="TH SarabunIT๙" w:hAnsi="TH SarabunIT๙" w:cs="TH SarabunIT๙"/>
          <w:cs/>
        </w:rPr>
        <w:t>/</w:t>
      </w:r>
      <w:r w:rsidR="00D92819" w:rsidRPr="002C5F2A">
        <w:rPr>
          <w:rFonts w:ascii="TH SarabunIT๙" w:hAnsi="TH SarabunIT๙" w:cs="TH SarabunIT๙"/>
        </w:rPr>
        <w:tab/>
      </w:r>
    </w:p>
    <w:p w14:paraId="4507AA62" w14:textId="77777777" w:rsidR="00E950D8" w:rsidRPr="002C5F2A" w:rsidRDefault="00C4657F" w:rsidP="00F32217">
      <w:pPr>
        <w:spacing w:line="264" w:lineRule="auto"/>
        <w:ind w:left="5040" w:firstLine="720"/>
        <w:jc w:val="thaiDistribute"/>
        <w:rPr>
          <w:rFonts w:ascii="TH SarabunIT๙" w:hAnsi="TH SarabunIT๙" w:cs="TH SarabunIT๙"/>
          <w:u w:val="dotted"/>
        </w:rPr>
      </w:pPr>
      <w:r w:rsidRPr="002C5F2A">
        <w:rPr>
          <w:rFonts w:ascii="TH SarabunIT๙" w:hAnsi="TH SarabunIT๙" w:cs="TH SarabunIT๙"/>
          <w:spacing w:val="-8"/>
          <w:cs/>
        </w:rPr>
        <w:t>สำนัก</w:t>
      </w:r>
      <w:r w:rsidRPr="002C5F2A">
        <w:rPr>
          <w:rFonts w:ascii="TH SarabunIT๙" w:hAnsi="TH SarabunIT๙" w:cs="TH SarabunIT๙"/>
          <w:spacing w:val="-8"/>
          <w:u w:val="dotted"/>
          <w:cs/>
        </w:rPr>
        <w:tab/>
      </w:r>
      <w:r w:rsidR="00853B5B" w:rsidRPr="002C5F2A">
        <w:rPr>
          <w:rFonts w:ascii="TH SarabunIT๙" w:hAnsi="TH SarabunIT๙" w:cs="TH SarabunIT๙"/>
          <w:spacing w:val="-8"/>
          <w:u w:val="dotted"/>
          <w:cs/>
        </w:rPr>
        <w:t xml:space="preserve">   </w:t>
      </w:r>
      <w:r w:rsidR="00DD7D55" w:rsidRPr="002C5F2A">
        <w:rPr>
          <w:rFonts w:ascii="TH SarabunIT๙" w:hAnsi="TH SarabunIT๙" w:cs="TH SarabunIT๙"/>
          <w:spacing w:val="-8"/>
          <w:u w:val="dotted"/>
          <w:cs/>
        </w:rPr>
        <w:t xml:space="preserve">    </w:t>
      </w:r>
      <w:r w:rsidR="00853B5B" w:rsidRPr="002C5F2A">
        <w:rPr>
          <w:rFonts w:ascii="TH SarabunIT๙" w:hAnsi="TH SarabunIT๙" w:cs="TH SarabunIT๙"/>
          <w:spacing w:val="-8"/>
          <w:u w:val="dotted"/>
          <w:cs/>
        </w:rPr>
        <w:t xml:space="preserve">  </w:t>
      </w:r>
      <w:r w:rsidR="00853B5B" w:rsidRPr="002C5F2A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2C5F2A">
        <w:rPr>
          <w:rFonts w:ascii="TH SarabunIT๙" w:hAnsi="TH SarabunIT๙" w:cs="TH SarabunIT๙"/>
          <w:spacing w:val="-8"/>
          <w:u w:val="dotted"/>
          <w:cs/>
        </w:rPr>
        <w:tab/>
      </w:r>
    </w:p>
    <w:p w14:paraId="52205328" w14:textId="77777777" w:rsidR="003553F7" w:rsidRPr="002C5F2A" w:rsidRDefault="003553F7" w:rsidP="00F32217">
      <w:pPr>
        <w:spacing w:line="264" w:lineRule="auto"/>
        <w:ind w:firstLine="5812"/>
        <w:rPr>
          <w:rFonts w:ascii="TH SarabunIT๙" w:hAnsi="TH SarabunIT๙" w:cs="TH SarabunIT๙"/>
          <w:b/>
          <w:bCs/>
          <w:u w:val="dotted"/>
          <w:cs/>
        </w:rPr>
      </w:pPr>
      <w:r w:rsidRPr="002C5F2A">
        <w:rPr>
          <w:rFonts w:ascii="TH SarabunIT๙" w:hAnsi="TH SarabunIT๙" w:cs="TH SarabunIT๙"/>
          <w:u w:val="dotted"/>
        </w:rPr>
        <w:tab/>
      </w:r>
      <w:r w:rsidR="00853B5B" w:rsidRPr="002C5F2A">
        <w:rPr>
          <w:rFonts w:ascii="TH SarabunIT๙" w:hAnsi="TH SarabunIT๙" w:cs="TH SarabunIT๙"/>
          <w:u w:val="dotted"/>
          <w:cs/>
        </w:rPr>
        <w:t xml:space="preserve">  </w:t>
      </w:r>
      <w:r w:rsidR="00DD7D55" w:rsidRPr="002C5F2A">
        <w:rPr>
          <w:rFonts w:ascii="TH SarabunIT๙" w:hAnsi="TH SarabunIT๙" w:cs="TH SarabunIT๙"/>
          <w:u w:val="dotted"/>
          <w:cs/>
        </w:rPr>
        <w:t xml:space="preserve">   </w:t>
      </w:r>
      <w:r w:rsidR="00853B5B" w:rsidRPr="002C5F2A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="00DD7D55" w:rsidRPr="002C5F2A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Pr="002C5F2A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3D231267" w14:textId="77777777" w:rsidR="00D30D15" w:rsidRPr="002C5F2A" w:rsidRDefault="00FE154C" w:rsidP="00F32217">
      <w:pPr>
        <w:tabs>
          <w:tab w:val="left" w:pos="709"/>
          <w:tab w:val="left" w:pos="4395"/>
        </w:tabs>
        <w:spacing w:before="120" w:line="264" w:lineRule="auto"/>
        <w:jc w:val="center"/>
        <w:rPr>
          <w:rFonts w:ascii="TH SarabunIT๙" w:hAnsi="TH SarabunIT๙" w:cs="TH SarabunIT๙"/>
        </w:rPr>
      </w:pPr>
      <w:r w:rsidRPr="002C5F2A">
        <w:rPr>
          <w:rFonts w:ascii="TH SarabunIT๙" w:hAnsi="TH SarabunIT๙" w:cs="TH SarabunIT๙"/>
          <w:cs/>
        </w:rPr>
        <w:t xml:space="preserve">           </w:t>
      </w:r>
      <w:r w:rsidR="00AE1009" w:rsidRPr="002C5F2A">
        <w:rPr>
          <w:rFonts w:ascii="TH SarabunIT๙" w:hAnsi="TH SarabunIT๙" w:cs="TH SarabunIT๙"/>
          <w:cs/>
        </w:rPr>
        <w:t>วัน  เดือน  ปี</w:t>
      </w:r>
    </w:p>
    <w:p w14:paraId="0585D057" w14:textId="4750B165" w:rsidR="007C02F4" w:rsidRPr="002C5F2A" w:rsidRDefault="00F225B4" w:rsidP="00F32217">
      <w:pPr>
        <w:tabs>
          <w:tab w:val="left" w:pos="3402"/>
          <w:tab w:val="left" w:pos="3828"/>
        </w:tabs>
        <w:spacing w:before="240" w:line="264" w:lineRule="auto"/>
        <w:rPr>
          <w:rFonts w:ascii="TH SarabunIT๙" w:hAnsi="TH SarabunIT๙" w:cs="TH SarabunIT๙"/>
        </w:rPr>
      </w:pPr>
      <w:r w:rsidRPr="002C5F2A">
        <w:rPr>
          <w:rFonts w:ascii="TH SarabunIT๙" w:hAnsi="TH SarabunIT๙" w:cs="TH SarabunIT๙"/>
          <w:cs/>
        </w:rPr>
        <w:t xml:space="preserve">เรื่อง  </w:t>
      </w:r>
      <w:r w:rsidR="007C02F4" w:rsidRPr="002C5F2A">
        <w:rPr>
          <w:rFonts w:ascii="TH SarabunIT๙" w:hAnsi="TH SarabunIT๙" w:cs="TH SarabunIT๙"/>
          <w:cs/>
        </w:rPr>
        <w:t>การติดตามผลการตรวจสอบ</w:t>
      </w:r>
      <w:r w:rsidR="00853B5B" w:rsidRPr="002C5F2A">
        <w:rPr>
          <w:rFonts w:ascii="TH SarabunIT๙" w:hAnsi="TH SarabunIT๙" w:cs="TH SarabunIT๙"/>
          <w:u w:val="dotted"/>
          <w:cs/>
        </w:rPr>
        <w:t xml:space="preserve">             </w:t>
      </w:r>
      <w:r w:rsidR="00853B5B" w:rsidRPr="002C5F2A">
        <w:rPr>
          <w:rFonts w:ascii="TH SarabunIT๙" w:hAnsi="TH SarabunIT๙" w:cs="TH SarabunIT๙"/>
          <w:b/>
          <w:bCs/>
          <w:u w:val="dotted"/>
          <w:cs/>
        </w:rPr>
        <w:t xml:space="preserve">(ชื่อเรื่อง)                                                        </w:t>
      </w:r>
      <w:r w:rsidR="006E325A" w:rsidRPr="002C5F2A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799641B0" w14:textId="3F86E530" w:rsidR="007C02F4" w:rsidRPr="002C5F2A" w:rsidRDefault="007C02F4" w:rsidP="00F32217">
      <w:pPr>
        <w:tabs>
          <w:tab w:val="left" w:pos="1134"/>
          <w:tab w:val="center" w:pos="1985"/>
          <w:tab w:val="left" w:pos="3119"/>
          <w:tab w:val="left" w:pos="3686"/>
        </w:tabs>
        <w:spacing w:before="120" w:line="264" w:lineRule="auto"/>
        <w:rPr>
          <w:rFonts w:ascii="TH SarabunIT๙" w:hAnsi="TH SarabunIT๙" w:cs="TH SarabunIT๙"/>
          <w:u w:val="dotted"/>
        </w:rPr>
      </w:pPr>
      <w:r w:rsidRPr="002C5F2A">
        <w:rPr>
          <w:rFonts w:ascii="TH SarabunIT๙" w:hAnsi="TH SarabunIT๙" w:cs="TH SarabunIT๙"/>
          <w:cs/>
        </w:rPr>
        <w:t>เรียน</w:t>
      </w:r>
      <w:r w:rsidR="00853B5B" w:rsidRPr="002C5F2A">
        <w:rPr>
          <w:rFonts w:ascii="TH SarabunIT๙" w:hAnsi="TH SarabunIT๙" w:cs="TH SarabunIT๙"/>
          <w:cs/>
        </w:rPr>
        <w:t xml:space="preserve">  </w:t>
      </w:r>
      <w:r w:rsidRPr="002C5F2A">
        <w:rPr>
          <w:rFonts w:ascii="TH SarabunIT๙" w:hAnsi="TH SarabunIT๙" w:cs="TH SarabunIT๙"/>
          <w:u w:val="dotted"/>
          <w:cs/>
        </w:rPr>
        <w:tab/>
      </w:r>
      <w:r w:rsidR="0007570F" w:rsidRPr="002C5F2A">
        <w:rPr>
          <w:rFonts w:ascii="TH SarabunIT๙" w:hAnsi="TH SarabunIT๙" w:cs="TH SarabunIT๙"/>
          <w:u w:val="dotted"/>
        </w:rPr>
        <w:tab/>
      </w:r>
      <w:r w:rsidRPr="002C5F2A">
        <w:rPr>
          <w:rFonts w:ascii="TH SarabunIT๙" w:hAnsi="TH SarabunIT๙" w:cs="TH SarabunIT๙"/>
          <w:b/>
          <w:bCs/>
          <w:u w:val="dotted"/>
          <w:cs/>
        </w:rPr>
        <w:t>(ผู้รับตรวจ)</w:t>
      </w:r>
      <w:r w:rsidRPr="002C5F2A">
        <w:rPr>
          <w:rFonts w:ascii="TH SarabunIT๙" w:hAnsi="TH SarabunIT๙" w:cs="TH SarabunIT๙"/>
          <w:u w:val="dotted"/>
          <w:cs/>
        </w:rPr>
        <w:tab/>
      </w:r>
      <w:r w:rsidR="00853B5B" w:rsidRPr="002C5F2A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</w:t>
      </w:r>
      <w:r w:rsidR="0007570F" w:rsidRPr="002C5F2A">
        <w:rPr>
          <w:rFonts w:ascii="TH SarabunIT๙" w:hAnsi="TH SarabunIT๙" w:cs="TH SarabunIT๙"/>
          <w:u w:val="dotted"/>
        </w:rPr>
        <w:tab/>
      </w:r>
    </w:p>
    <w:p w14:paraId="146303F6" w14:textId="3442E61D" w:rsidR="00D30D15" w:rsidRPr="002C5F2A" w:rsidRDefault="00D30D15" w:rsidP="00F32217">
      <w:pPr>
        <w:tabs>
          <w:tab w:val="left" w:pos="709"/>
        </w:tabs>
        <w:spacing w:before="120" w:line="264" w:lineRule="auto"/>
        <w:rPr>
          <w:rFonts w:ascii="TH SarabunIT๙" w:hAnsi="TH SarabunIT๙" w:cs="TH SarabunIT๙"/>
          <w:spacing w:val="-8"/>
          <w:u w:val="dotted"/>
        </w:rPr>
      </w:pPr>
      <w:r w:rsidRPr="002C5F2A">
        <w:rPr>
          <w:rFonts w:ascii="TH SarabunIT๙" w:hAnsi="TH SarabunIT๙" w:cs="TH SarabunIT๙"/>
          <w:cs/>
        </w:rPr>
        <w:t>อ้างถึง</w:t>
      </w:r>
      <w:r w:rsidR="00F32217">
        <w:rPr>
          <w:rFonts w:ascii="TH SarabunIT๙" w:hAnsi="TH SarabunIT๙" w:cs="TH SarabunIT๙"/>
          <w:cs/>
        </w:rPr>
        <w:tab/>
      </w:r>
      <w:r w:rsidR="00304D80" w:rsidRPr="002C5F2A">
        <w:rPr>
          <w:rFonts w:ascii="TH SarabunIT๙" w:hAnsi="TH SarabunIT๙" w:cs="TH SarabunIT๙"/>
          <w:cs/>
        </w:rPr>
        <w:t>๑</w:t>
      </w:r>
      <w:r w:rsidR="00F704F8" w:rsidRPr="002C5F2A">
        <w:rPr>
          <w:rFonts w:ascii="TH SarabunIT๙" w:hAnsi="TH SarabunIT๙" w:cs="TH SarabunIT๙"/>
          <w:cs/>
        </w:rPr>
        <w:t>.</w:t>
      </w:r>
      <w:r w:rsidR="00304D80" w:rsidRPr="002C5F2A">
        <w:rPr>
          <w:rFonts w:ascii="TH SarabunIT๙" w:hAnsi="TH SarabunIT๙" w:cs="TH SarabunIT๙"/>
          <w:cs/>
        </w:rPr>
        <w:t xml:space="preserve"> </w:t>
      </w:r>
      <w:r w:rsidR="00F704F8" w:rsidRPr="002C5F2A">
        <w:rPr>
          <w:rFonts w:ascii="TH SarabunIT๙" w:hAnsi="TH SarabunIT๙" w:cs="TH SarabunIT๙"/>
          <w:cs/>
        </w:rPr>
        <w:t xml:space="preserve"> </w:t>
      </w:r>
      <w:r w:rsidR="00853B5B" w:rsidRPr="002C5F2A">
        <w:rPr>
          <w:rFonts w:ascii="TH SarabunIT๙" w:hAnsi="TH SarabunIT๙" w:cs="TH SarabunIT๙"/>
          <w:cs/>
        </w:rPr>
        <w:t>หนังสือ</w:t>
      </w:r>
      <w:r w:rsidR="00A6442E" w:rsidRPr="002C5F2A">
        <w:rPr>
          <w:rFonts w:ascii="TH SarabunIT๙" w:hAnsi="TH SarabunIT๙" w:cs="TH SarabunIT๙"/>
          <w:u w:val="dotted"/>
          <w:cs/>
        </w:rPr>
        <w:t xml:space="preserve">       </w:t>
      </w:r>
      <w:r w:rsidR="00853B5B" w:rsidRPr="002C5F2A">
        <w:rPr>
          <w:rFonts w:ascii="TH SarabunIT๙" w:hAnsi="TH SarabunIT๙" w:cs="TH SarabunIT๙"/>
          <w:cs/>
        </w:rPr>
        <w:t>ที่</w:t>
      </w:r>
      <w:r w:rsidR="00A6442E" w:rsidRPr="002C5F2A">
        <w:rPr>
          <w:rFonts w:ascii="TH SarabunIT๙" w:hAnsi="TH SarabunIT๙" w:cs="TH SarabunIT๙"/>
          <w:u w:val="dotted"/>
          <w:cs/>
        </w:rPr>
        <w:t xml:space="preserve">    </w:t>
      </w:r>
      <w:r w:rsidR="00853B5B" w:rsidRPr="002C5F2A">
        <w:rPr>
          <w:rFonts w:ascii="TH SarabunIT๙" w:hAnsi="TH SarabunIT๙" w:cs="TH SarabunIT๙"/>
          <w:u w:val="dotted"/>
          <w:cs/>
        </w:rPr>
        <w:t xml:space="preserve"> </w:t>
      </w:r>
      <w:r w:rsidR="00A6442E" w:rsidRPr="002C5F2A">
        <w:rPr>
          <w:rFonts w:ascii="TH SarabunIT๙" w:hAnsi="TH SarabunIT๙" w:cs="TH SarabunIT๙"/>
          <w:u w:val="dotted"/>
          <w:cs/>
        </w:rPr>
        <w:t xml:space="preserve">   </w:t>
      </w:r>
      <w:r w:rsidR="00670B6C" w:rsidRPr="002C5F2A">
        <w:rPr>
          <w:rFonts w:ascii="TH SarabunIT๙" w:hAnsi="TH SarabunIT๙" w:cs="TH SarabunIT๙"/>
          <w:u w:val="dotted"/>
          <w:cs/>
        </w:rPr>
        <w:t xml:space="preserve"> </w:t>
      </w:r>
      <w:r w:rsidR="00853B5B" w:rsidRPr="002C5F2A">
        <w:rPr>
          <w:rFonts w:ascii="TH SarabunIT๙" w:hAnsi="TH SarabunIT๙" w:cs="TH SarabunIT๙"/>
          <w:cs/>
        </w:rPr>
        <w:t>/</w:t>
      </w:r>
      <w:r w:rsidR="00670B6C" w:rsidRPr="002C5F2A">
        <w:rPr>
          <w:rFonts w:ascii="TH SarabunIT๙" w:hAnsi="TH SarabunIT๙" w:cs="TH SarabunIT๙"/>
          <w:u w:val="dotted"/>
          <w:cs/>
        </w:rPr>
        <w:t xml:space="preserve"> </w:t>
      </w:r>
      <w:r w:rsidR="003B094A" w:rsidRPr="002C5F2A">
        <w:rPr>
          <w:rFonts w:ascii="TH SarabunIT๙" w:hAnsi="TH SarabunIT๙" w:cs="TH SarabunIT๙"/>
          <w:u w:val="dotted"/>
          <w:cs/>
        </w:rPr>
        <w:t xml:space="preserve">    </w:t>
      </w:r>
      <w:r w:rsidR="00A6442E" w:rsidRPr="002C5F2A">
        <w:rPr>
          <w:rFonts w:ascii="TH SarabunIT๙" w:hAnsi="TH SarabunIT๙" w:cs="TH SarabunIT๙"/>
          <w:b/>
          <w:bCs/>
          <w:u w:val="dotted"/>
          <w:cs/>
        </w:rPr>
        <w:t>(</w:t>
      </w:r>
      <w:r w:rsidR="006E325A" w:rsidRPr="002C5F2A">
        <w:rPr>
          <w:rFonts w:ascii="TH SarabunIT๙" w:hAnsi="TH SarabunIT๙" w:cs="TH SarabunIT๙"/>
          <w:b/>
          <w:bCs/>
          <w:u w:val="dotted"/>
          <w:cs/>
        </w:rPr>
        <w:t>หนังสือ</w:t>
      </w:r>
      <w:r w:rsidR="001B06D2" w:rsidRPr="002C5F2A">
        <w:rPr>
          <w:rFonts w:ascii="TH SarabunIT๙" w:hAnsi="TH SarabunIT๙" w:cs="TH SarabunIT๙"/>
          <w:b/>
          <w:bCs/>
          <w:u w:val="dotted"/>
          <w:cs/>
        </w:rPr>
        <w:t>แจ้งผลการตรวจ</w:t>
      </w:r>
      <w:r w:rsidR="006E325A" w:rsidRPr="002C5F2A">
        <w:rPr>
          <w:rFonts w:ascii="TH SarabunIT๙" w:hAnsi="TH SarabunIT๙" w:cs="TH SarabunIT๙"/>
          <w:b/>
          <w:bCs/>
          <w:u w:val="dotted"/>
          <w:cs/>
        </w:rPr>
        <w:t>สอบ</w:t>
      </w:r>
      <w:r w:rsidR="00670B6C" w:rsidRPr="002C5F2A">
        <w:rPr>
          <w:rFonts w:ascii="TH SarabunIT๙" w:hAnsi="TH SarabunIT๙" w:cs="TH SarabunIT๙"/>
          <w:b/>
          <w:bCs/>
          <w:u w:val="dotted"/>
          <w:cs/>
        </w:rPr>
        <w:t>)</w:t>
      </w:r>
      <w:r w:rsidR="00DD7D55" w:rsidRPr="002C5F2A">
        <w:rPr>
          <w:rFonts w:ascii="TH SarabunIT๙" w:hAnsi="TH SarabunIT๙" w:cs="TH SarabunIT๙"/>
          <w:u w:val="dotted"/>
          <w:cs/>
        </w:rPr>
        <w:t xml:space="preserve">                        </w:t>
      </w:r>
      <w:r w:rsidR="006E325A" w:rsidRPr="002C5F2A">
        <w:rPr>
          <w:rFonts w:ascii="TH SarabunIT๙" w:hAnsi="TH SarabunIT๙" w:cs="TH SarabunIT๙"/>
          <w:u w:val="dotted"/>
          <w:cs/>
        </w:rPr>
        <w:t xml:space="preserve">                          </w:t>
      </w:r>
      <w:r w:rsidR="0076792A" w:rsidRPr="002C5F2A">
        <w:rPr>
          <w:rFonts w:ascii="TH SarabunIT๙" w:hAnsi="TH SarabunIT๙" w:cs="TH SarabunIT๙"/>
          <w:u w:val="dotted"/>
        </w:rPr>
        <w:t xml:space="preserve">  </w:t>
      </w:r>
      <w:r w:rsidR="006E325A" w:rsidRPr="002C5F2A">
        <w:rPr>
          <w:rFonts w:ascii="TH SarabunIT๙" w:hAnsi="TH SarabunIT๙" w:cs="TH SarabunIT๙"/>
          <w:u w:val="dotted"/>
          <w:cs/>
        </w:rPr>
        <w:t xml:space="preserve">   </w:t>
      </w:r>
      <w:r w:rsidR="00853B5B" w:rsidRPr="002C5F2A">
        <w:rPr>
          <w:rFonts w:ascii="TH SarabunIT๙" w:hAnsi="TH SarabunIT๙" w:cs="TH SarabunIT๙"/>
          <w:cs/>
        </w:rPr>
        <w:t xml:space="preserve"> </w:t>
      </w:r>
    </w:p>
    <w:p w14:paraId="1B8E5D6A" w14:textId="77777777" w:rsidR="00F32217" w:rsidRDefault="00F32217" w:rsidP="00F32217">
      <w:pPr>
        <w:tabs>
          <w:tab w:val="left" w:pos="709"/>
        </w:tabs>
        <w:spacing w:line="264" w:lineRule="auto"/>
        <w:rPr>
          <w:rFonts w:ascii="TH SarabunIT๙" w:hAnsi="TH SarabunIT๙" w:cs="TH SarabunIT๙"/>
          <w:u w:val="dotted"/>
        </w:rPr>
      </w:pPr>
      <w:r>
        <w:rPr>
          <w:rFonts w:ascii="TH SarabunIT๙" w:hAnsi="TH SarabunIT๙" w:cs="TH SarabunIT๙"/>
          <w:spacing w:val="-8"/>
          <w:cs/>
        </w:rPr>
        <w:tab/>
      </w:r>
      <w:r w:rsidR="00304D80" w:rsidRPr="002C5F2A">
        <w:rPr>
          <w:rFonts w:ascii="TH SarabunIT๙" w:hAnsi="TH SarabunIT๙" w:cs="TH SarabunIT๙"/>
          <w:spacing w:val="-8"/>
          <w:cs/>
        </w:rPr>
        <w:t>๒</w:t>
      </w:r>
      <w:r w:rsidR="00F704F8" w:rsidRPr="002C5F2A">
        <w:rPr>
          <w:rFonts w:ascii="TH SarabunIT๙" w:hAnsi="TH SarabunIT๙" w:cs="TH SarabunIT๙"/>
          <w:spacing w:val="-8"/>
          <w:cs/>
        </w:rPr>
        <w:t xml:space="preserve">. </w:t>
      </w:r>
      <w:r w:rsidR="00304D80" w:rsidRPr="002C5F2A">
        <w:rPr>
          <w:rFonts w:ascii="TH SarabunIT๙" w:hAnsi="TH SarabunIT๙" w:cs="TH SarabunIT๙"/>
          <w:spacing w:val="-8"/>
          <w:cs/>
        </w:rPr>
        <w:t xml:space="preserve"> </w:t>
      </w:r>
      <w:r w:rsidR="00F704F8" w:rsidRPr="002C5F2A">
        <w:rPr>
          <w:rFonts w:ascii="TH SarabunIT๙" w:hAnsi="TH SarabunIT๙" w:cs="TH SarabunIT๙"/>
          <w:cs/>
        </w:rPr>
        <w:t xml:space="preserve"> </w:t>
      </w:r>
      <w:r w:rsidR="00304D80" w:rsidRPr="002C5F2A">
        <w:rPr>
          <w:rFonts w:ascii="TH SarabunIT๙" w:hAnsi="TH SarabunIT๙" w:cs="TH SarabunIT๙"/>
          <w:cs/>
        </w:rPr>
        <w:t>หนังสือ</w:t>
      </w:r>
      <w:r w:rsidR="00304D80" w:rsidRPr="002C5F2A">
        <w:rPr>
          <w:rFonts w:ascii="TH SarabunIT๙" w:hAnsi="TH SarabunIT๙" w:cs="TH SarabunIT๙"/>
          <w:u w:val="dotted"/>
          <w:cs/>
        </w:rPr>
        <w:t xml:space="preserve">       </w:t>
      </w:r>
      <w:r w:rsidR="00304D80" w:rsidRPr="002C5F2A">
        <w:rPr>
          <w:rFonts w:ascii="TH SarabunIT๙" w:hAnsi="TH SarabunIT๙" w:cs="TH SarabunIT๙"/>
          <w:cs/>
        </w:rPr>
        <w:t>ที่</w:t>
      </w:r>
      <w:r w:rsidR="00304D80" w:rsidRPr="002C5F2A">
        <w:rPr>
          <w:rFonts w:ascii="TH SarabunIT๙" w:hAnsi="TH SarabunIT๙" w:cs="TH SarabunIT๙"/>
          <w:u w:val="dotted"/>
          <w:cs/>
        </w:rPr>
        <w:t xml:space="preserve">         </w:t>
      </w:r>
      <w:r w:rsidR="00304D80" w:rsidRPr="002C5F2A">
        <w:rPr>
          <w:rFonts w:ascii="TH SarabunIT๙" w:hAnsi="TH SarabunIT๙" w:cs="TH SarabunIT๙"/>
          <w:cs/>
        </w:rPr>
        <w:t>/</w:t>
      </w:r>
      <w:r w:rsidR="00304D80" w:rsidRPr="002C5F2A">
        <w:rPr>
          <w:rFonts w:ascii="TH SarabunIT๙" w:hAnsi="TH SarabunIT๙" w:cs="TH SarabunIT๙"/>
          <w:u w:val="dotted"/>
          <w:cs/>
        </w:rPr>
        <w:t xml:space="preserve">     </w:t>
      </w:r>
      <w:r w:rsidR="00304D80" w:rsidRPr="002C5F2A">
        <w:rPr>
          <w:rFonts w:ascii="TH SarabunIT๙" w:hAnsi="TH SarabunIT๙" w:cs="TH SarabunIT๙"/>
          <w:spacing w:val="-8"/>
          <w:cs/>
        </w:rPr>
        <w:t xml:space="preserve"> (</w:t>
      </w:r>
      <w:r w:rsidR="00985DCB" w:rsidRPr="002C5F2A">
        <w:rPr>
          <w:rFonts w:ascii="TH SarabunIT๙" w:hAnsi="TH SarabunIT๙" w:cs="TH SarabunIT๙"/>
          <w:b/>
          <w:bCs/>
          <w:u w:val="dotted"/>
          <w:cs/>
        </w:rPr>
        <w:t>หนังสือแจ้งเตือนให้ดำเนินการ)</w:t>
      </w:r>
      <w:r w:rsidR="0000450B" w:rsidRPr="002C5F2A">
        <w:rPr>
          <w:rFonts w:ascii="TH SarabunIT๙" w:hAnsi="TH SarabunIT๙" w:cs="TH SarabunIT๙"/>
          <w:b/>
          <w:bCs/>
          <w:u w:val="dotted"/>
          <w:cs/>
        </w:rPr>
        <w:t xml:space="preserve"> </w:t>
      </w:r>
    </w:p>
    <w:p w14:paraId="16D61073" w14:textId="082EC2D9" w:rsidR="00304D80" w:rsidRPr="00F32217" w:rsidRDefault="00F32217" w:rsidP="00F32217">
      <w:pPr>
        <w:tabs>
          <w:tab w:val="left" w:pos="709"/>
        </w:tabs>
        <w:spacing w:line="264" w:lineRule="auto"/>
        <w:rPr>
          <w:rFonts w:ascii="TH SarabunIT๙" w:hAnsi="TH SarabunIT๙" w:cs="TH SarabunIT๙"/>
          <w:u w:val="dotted"/>
          <w:cs/>
        </w:rPr>
      </w:pPr>
      <w:r>
        <w:rPr>
          <w:rFonts w:ascii="TH SarabunIT๙" w:hAnsi="TH SarabunIT๙" w:cs="TH SarabunIT๙"/>
          <w:cs/>
        </w:rPr>
        <w:tab/>
      </w:r>
      <w:r w:rsidR="00FB73BD" w:rsidRPr="002C5F2A">
        <w:rPr>
          <w:rFonts w:ascii="TH SarabunIT๙" w:hAnsi="TH SarabunIT๙" w:cs="TH SarabunIT๙"/>
          <w:cs/>
        </w:rPr>
        <w:t>๓.</w:t>
      </w:r>
      <w:r w:rsidR="00985DCB" w:rsidRPr="002C5F2A">
        <w:rPr>
          <w:rFonts w:ascii="TH SarabunIT๙" w:hAnsi="TH SarabunIT๙" w:cs="TH SarabunIT๙"/>
          <w:cs/>
        </w:rPr>
        <w:t xml:space="preserve"> </w:t>
      </w:r>
      <w:r w:rsidR="00F704F8" w:rsidRPr="002C5F2A">
        <w:rPr>
          <w:rFonts w:ascii="TH SarabunIT๙" w:hAnsi="TH SarabunIT๙" w:cs="TH SarabunIT๙"/>
          <w:cs/>
        </w:rPr>
        <w:t xml:space="preserve">  </w:t>
      </w:r>
      <w:r w:rsidR="00FB73BD" w:rsidRPr="002C5F2A">
        <w:rPr>
          <w:rFonts w:ascii="TH SarabunIT๙" w:hAnsi="TH SarabunIT๙" w:cs="TH SarabunIT๙"/>
          <w:cs/>
        </w:rPr>
        <w:t>หนังสือ</w:t>
      </w:r>
      <w:r w:rsidR="00FB73BD" w:rsidRPr="002C5F2A">
        <w:rPr>
          <w:rFonts w:ascii="TH SarabunIT๙" w:hAnsi="TH SarabunIT๙" w:cs="TH SarabunIT๙"/>
          <w:u w:val="dotted"/>
          <w:cs/>
        </w:rPr>
        <w:t xml:space="preserve">       </w:t>
      </w:r>
      <w:r w:rsidR="00FB73BD" w:rsidRPr="002C5F2A">
        <w:rPr>
          <w:rFonts w:ascii="TH SarabunIT๙" w:hAnsi="TH SarabunIT๙" w:cs="TH SarabunIT๙"/>
          <w:cs/>
        </w:rPr>
        <w:t>ที่</w:t>
      </w:r>
      <w:r w:rsidR="00FB73BD" w:rsidRPr="002C5F2A">
        <w:rPr>
          <w:rFonts w:ascii="TH SarabunIT๙" w:hAnsi="TH SarabunIT๙" w:cs="TH SarabunIT๙"/>
          <w:u w:val="dotted"/>
          <w:cs/>
        </w:rPr>
        <w:t xml:space="preserve">         </w:t>
      </w:r>
      <w:r w:rsidR="00FB73BD" w:rsidRPr="002C5F2A">
        <w:rPr>
          <w:rFonts w:ascii="TH SarabunIT๙" w:hAnsi="TH SarabunIT๙" w:cs="TH SarabunIT๙"/>
          <w:cs/>
        </w:rPr>
        <w:t>/</w:t>
      </w:r>
      <w:r w:rsidR="00FB73BD" w:rsidRPr="002C5F2A">
        <w:rPr>
          <w:rFonts w:ascii="TH SarabunIT๙" w:hAnsi="TH SarabunIT๙" w:cs="TH SarabunIT๙"/>
          <w:u w:val="dotted"/>
          <w:cs/>
        </w:rPr>
        <w:t xml:space="preserve">     </w:t>
      </w:r>
      <w:r w:rsidR="00FB73BD" w:rsidRPr="002C5F2A">
        <w:rPr>
          <w:rFonts w:ascii="TH SarabunIT๙" w:hAnsi="TH SarabunIT๙" w:cs="TH SarabunIT๙"/>
          <w:spacing w:val="-8"/>
          <w:cs/>
        </w:rPr>
        <w:t xml:space="preserve"> (</w:t>
      </w:r>
      <w:r w:rsidR="00FB73BD" w:rsidRPr="002C5F2A">
        <w:rPr>
          <w:rFonts w:ascii="TH SarabunIT๙" w:hAnsi="TH SarabunIT๙" w:cs="TH SarabunIT๙"/>
          <w:b/>
          <w:bCs/>
          <w:u w:val="dotted"/>
          <w:cs/>
        </w:rPr>
        <w:t>หนังสือแจ้งผลการดำเนินการจากหน่วยรับตรวจ)</w:t>
      </w:r>
      <w:r w:rsidR="00FB73BD" w:rsidRPr="002C5F2A">
        <w:rPr>
          <w:rFonts w:ascii="TH SarabunIT๙" w:hAnsi="TH SarabunIT๙" w:cs="TH SarabunIT๙"/>
          <w:u w:val="dotted"/>
          <w:cs/>
        </w:rPr>
        <w:t xml:space="preserve">     </w:t>
      </w:r>
      <w:r w:rsidR="00985DCB" w:rsidRPr="002C5F2A">
        <w:rPr>
          <w:rFonts w:ascii="TH SarabunIT๙" w:hAnsi="TH SarabunIT๙" w:cs="TH SarabunIT๙"/>
          <w:cs/>
        </w:rPr>
        <w:t xml:space="preserve">                                            </w:t>
      </w:r>
      <w:r w:rsidR="00985DCB" w:rsidRPr="002C5F2A">
        <w:rPr>
          <w:rFonts w:ascii="TH SarabunIT๙" w:hAnsi="TH SarabunIT๙" w:cs="TH SarabunIT๙"/>
        </w:rPr>
        <w:t xml:space="preserve">  </w:t>
      </w:r>
      <w:r w:rsidR="00985DCB" w:rsidRPr="002C5F2A">
        <w:rPr>
          <w:rFonts w:ascii="TH SarabunIT๙" w:hAnsi="TH SarabunIT๙" w:cs="TH SarabunIT๙"/>
          <w:cs/>
        </w:rPr>
        <w:t xml:space="preserve">    </w:t>
      </w:r>
    </w:p>
    <w:p w14:paraId="708DF099" w14:textId="7DB24EB2" w:rsidR="00985DCB" w:rsidRPr="002C5F2A" w:rsidRDefault="006959B8" w:rsidP="00F32217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240" w:line="264" w:lineRule="auto"/>
        <w:ind w:firstLine="1418"/>
        <w:jc w:val="thaiDistribute"/>
        <w:rPr>
          <w:rFonts w:ascii="TH SarabunIT๙" w:hAnsi="TH SarabunIT๙" w:cs="TH SarabunIT๙"/>
          <w:cs/>
        </w:rPr>
      </w:pPr>
      <w:r w:rsidRPr="002C5F2A">
        <w:rPr>
          <w:rFonts w:ascii="TH SarabunIT๙" w:hAnsi="TH SarabunIT๙" w:cs="TH SarabunIT๙"/>
          <w:cs/>
        </w:rPr>
        <w:t>ตามหนังสือที่อ้างถึง</w:t>
      </w:r>
      <w:r w:rsidR="00985DCB" w:rsidRPr="002C5F2A">
        <w:rPr>
          <w:rFonts w:ascii="TH SarabunIT๙" w:hAnsi="TH SarabunIT๙" w:cs="TH SarabunIT๙"/>
          <w:cs/>
        </w:rPr>
        <w:t xml:space="preserve"> ๑</w:t>
      </w:r>
      <w:r w:rsidRPr="002C5F2A">
        <w:rPr>
          <w:rFonts w:ascii="TH SarabunIT๙" w:hAnsi="TH SarabunIT๙" w:cs="TH SarabunIT๙"/>
          <w:cs/>
        </w:rPr>
        <w:t xml:space="preserve"> </w:t>
      </w:r>
      <w:r w:rsidR="007A679F" w:rsidRPr="002C5F2A">
        <w:rPr>
          <w:rFonts w:ascii="TH SarabunIT๙" w:hAnsi="TH SarabunIT๙" w:cs="TH SarabunIT๙"/>
          <w:cs/>
        </w:rPr>
        <w:t xml:space="preserve"> </w:t>
      </w:r>
      <w:r w:rsidR="00A7434B" w:rsidRPr="002C5F2A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A7434B" w:rsidRPr="002C5F2A">
        <w:rPr>
          <w:rFonts w:ascii="TH SarabunIT๙" w:hAnsi="TH SarabunIT๙" w:cs="TH SarabunIT๙"/>
        </w:rPr>
        <w:t xml:space="preserve"> </w:t>
      </w:r>
      <w:r w:rsidR="00A7434B" w:rsidRPr="002C5F2A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A7434B" w:rsidRPr="002C5F2A">
        <w:rPr>
          <w:rFonts w:ascii="TH SarabunIT๙" w:hAnsi="TH SarabunIT๙" w:cs="TH SarabunIT๙"/>
        </w:rPr>
        <w:t xml:space="preserve">   </w:t>
      </w:r>
      <w:r w:rsidR="00367602" w:rsidRPr="002C5F2A">
        <w:rPr>
          <w:rFonts w:ascii="TH SarabunIT๙" w:hAnsi="TH SarabunIT๙" w:cs="TH SarabunIT๙"/>
          <w:cs/>
        </w:rPr>
        <w:t>ได้แจ้ง</w:t>
      </w:r>
      <w:r w:rsidR="00D15B80" w:rsidRPr="002C5F2A">
        <w:rPr>
          <w:rFonts w:ascii="TH SarabunIT๙" w:hAnsi="TH SarabunIT๙" w:cs="TH SarabunIT๙"/>
          <w:cs/>
        </w:rPr>
        <w:t>ให้</w:t>
      </w:r>
      <w:r w:rsidR="00F704F8" w:rsidRPr="002C5F2A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="00A7434B" w:rsidRPr="002C5F2A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="00E16462" w:rsidRPr="002C5F2A">
        <w:rPr>
          <w:rFonts w:ascii="TH SarabunIT๙" w:hAnsi="TH SarabunIT๙" w:cs="TH SarabunIT๙"/>
          <w:b/>
          <w:bCs/>
          <w:u w:val="dotted"/>
          <w:cs/>
        </w:rPr>
        <w:t>(</w:t>
      </w:r>
      <w:r w:rsidR="00736E92" w:rsidRPr="002C5F2A">
        <w:rPr>
          <w:rFonts w:ascii="TH SarabunIT๙" w:hAnsi="TH SarabunIT๙" w:cs="TH SarabunIT๙"/>
          <w:b/>
          <w:bCs/>
          <w:u w:val="dotted"/>
          <w:cs/>
        </w:rPr>
        <w:t>หน่วย</w:t>
      </w:r>
      <w:r w:rsidR="00853B5B" w:rsidRPr="002C5F2A">
        <w:rPr>
          <w:rFonts w:ascii="TH SarabunIT๙" w:hAnsi="TH SarabunIT๙" w:cs="TH SarabunIT๙"/>
          <w:b/>
          <w:bCs/>
          <w:u w:val="dotted"/>
          <w:cs/>
        </w:rPr>
        <w:t xml:space="preserve">รับตรวจ)     </w:t>
      </w:r>
      <w:bookmarkStart w:id="0" w:name="_Hlk149832409"/>
      <w:r w:rsidR="00D15B80" w:rsidRPr="002C5F2A">
        <w:rPr>
          <w:rFonts w:ascii="TH SarabunIT๙" w:hAnsi="TH SarabunIT๙" w:cs="TH SarabunIT๙"/>
          <w:cs/>
        </w:rPr>
        <w:t>ดำเนินการ</w:t>
      </w:r>
      <w:r w:rsidR="00C026CC" w:rsidRPr="002C5F2A">
        <w:rPr>
          <w:rFonts w:ascii="TH SarabunIT๙" w:hAnsi="TH SarabunIT๙" w:cs="TH SarabunIT๙"/>
          <w:cs/>
        </w:rPr>
        <w:t xml:space="preserve"> (ทางวินัย/ ให้</w:t>
      </w:r>
      <w:r w:rsidR="00284D80" w:rsidRPr="002C5F2A">
        <w:rPr>
          <w:rFonts w:ascii="TH SarabunIT๙" w:hAnsi="TH SarabunIT๙" w:cs="TH SarabunIT๙"/>
          <w:cs/>
        </w:rPr>
        <w:t>มีการ</w:t>
      </w:r>
      <w:r w:rsidR="00C026CC" w:rsidRPr="002C5F2A">
        <w:rPr>
          <w:rFonts w:ascii="TH SarabunIT๙" w:hAnsi="TH SarabunIT๙" w:cs="TH SarabunIT๙"/>
          <w:cs/>
        </w:rPr>
        <w:t xml:space="preserve">ชดใช้ค่าเสียหาย/ แต่งตั้งคณะกรรมการสอบข้อเท็จจริงความรับผิดทางละเมิด) </w:t>
      </w:r>
      <w:r w:rsidR="00F13094" w:rsidRPr="002C5F2A">
        <w:rPr>
          <w:rFonts w:ascii="TH SarabunIT๙" w:hAnsi="TH SarabunIT๙" w:cs="TH SarabunIT๙"/>
          <w:cs/>
        </w:rPr>
        <w:t>โดยให้เริ่มต้น</w:t>
      </w:r>
      <w:r w:rsidR="00901800" w:rsidRPr="002C5F2A">
        <w:rPr>
          <w:rFonts w:ascii="TH SarabunIT๙" w:hAnsi="TH SarabunIT๙" w:cs="TH SarabunIT๙"/>
          <w:cs/>
        </w:rPr>
        <w:t>การ</w:t>
      </w:r>
      <w:r w:rsidR="00F13094" w:rsidRPr="002C5F2A">
        <w:rPr>
          <w:rFonts w:ascii="TH SarabunIT๙" w:hAnsi="TH SarabunIT๙" w:cs="TH SarabunIT๙"/>
          <w:cs/>
        </w:rPr>
        <w:t xml:space="preserve">ดำเนินการภายใน </w:t>
      </w:r>
      <w:r w:rsidR="00D15B80" w:rsidRPr="002C5F2A">
        <w:rPr>
          <w:rFonts w:ascii="TH SarabunIT๙" w:hAnsi="TH SarabunIT๙" w:cs="TH SarabunIT๙"/>
          <w:cs/>
        </w:rPr>
        <w:t>๖๐</w:t>
      </w:r>
      <w:r w:rsidR="00F13094" w:rsidRPr="002C5F2A">
        <w:rPr>
          <w:rFonts w:ascii="TH SarabunIT๙" w:hAnsi="TH SarabunIT๙" w:cs="TH SarabunIT๙"/>
          <w:cs/>
        </w:rPr>
        <w:t xml:space="preserve"> วัน </w:t>
      </w:r>
      <w:bookmarkStart w:id="1" w:name="_Hlk149826625"/>
      <w:r w:rsidR="00F13094" w:rsidRPr="002C5F2A">
        <w:rPr>
          <w:rFonts w:ascii="TH SarabunIT๙" w:hAnsi="TH SarabunIT๙" w:cs="TH SarabunIT๙"/>
          <w:cs/>
        </w:rPr>
        <w:t>นับแต่วันที่ได้รับหนังสือแจ้ง</w:t>
      </w:r>
      <w:bookmarkEnd w:id="1"/>
      <w:r w:rsidR="00F13094" w:rsidRPr="002C5F2A">
        <w:rPr>
          <w:rFonts w:ascii="TH SarabunIT๙" w:hAnsi="TH SarabunIT๙" w:cs="TH SarabunIT๙"/>
          <w:cs/>
        </w:rPr>
        <w:t>ผลการตรวจสอบ</w:t>
      </w:r>
      <w:r w:rsidR="001807C6" w:rsidRPr="002C5F2A">
        <w:rPr>
          <w:rFonts w:ascii="TH SarabunIT๙" w:hAnsi="TH SarabunIT๙" w:cs="TH SarabunIT๙"/>
          <w:cs/>
        </w:rPr>
        <w:t xml:space="preserve"> </w:t>
      </w:r>
      <w:bookmarkStart w:id="2" w:name="_Hlk150020177"/>
      <w:r w:rsidR="001807C6" w:rsidRPr="002C5F2A">
        <w:rPr>
          <w:rFonts w:ascii="TH SarabunIT๙" w:hAnsi="TH SarabunIT๙" w:cs="TH SarabunIT๙"/>
          <w:cs/>
        </w:rPr>
        <w:t>และต้องดำเนินกระบวนการให้แล้วเสร็จภายใน ๒๔๐ วัน</w:t>
      </w:r>
      <w:r w:rsidR="00A35283" w:rsidRPr="002C5F2A">
        <w:rPr>
          <w:rFonts w:ascii="TH SarabunIT๙" w:hAnsi="TH SarabunIT๙" w:cs="TH SarabunIT๙"/>
          <w:cs/>
        </w:rPr>
        <w:t xml:space="preserve"> </w:t>
      </w:r>
      <w:r w:rsidR="001807C6" w:rsidRPr="002C5F2A">
        <w:rPr>
          <w:rFonts w:ascii="TH SarabunIT๙" w:hAnsi="TH SarabunIT๙" w:cs="TH SarabunIT๙"/>
          <w:cs/>
        </w:rPr>
        <w:t>นับแต่วันที่</w:t>
      </w:r>
      <w:bookmarkStart w:id="3" w:name="_Hlk150020409"/>
      <w:r w:rsidR="001807C6" w:rsidRPr="002C5F2A">
        <w:rPr>
          <w:rFonts w:ascii="TH SarabunIT๙" w:hAnsi="TH SarabunIT๙" w:cs="TH SarabunIT๙"/>
          <w:cs/>
        </w:rPr>
        <w:t xml:space="preserve">ได้รับแจ้งผลการตรวจสอบ </w:t>
      </w:r>
      <w:bookmarkEnd w:id="3"/>
      <w:r w:rsidR="001807C6" w:rsidRPr="002C5F2A">
        <w:rPr>
          <w:rFonts w:ascii="TH SarabunIT๙" w:hAnsi="TH SarabunIT๙" w:cs="TH SarabunIT๙"/>
          <w:cs/>
        </w:rPr>
        <w:t>โดยให้แจ้งผลการดำเนินการไปให้</w:t>
      </w:r>
      <w:r w:rsidR="001C56F4" w:rsidRPr="002C5F2A">
        <w:rPr>
          <w:rFonts w:ascii="TH SarabunIT๙" w:hAnsi="TH SarabunIT๙" w:cs="TH SarabunIT๙"/>
          <w:cs/>
        </w:rPr>
        <w:t xml:space="preserve"> </w:t>
      </w:r>
      <w:r w:rsidR="004A6039" w:rsidRPr="002C5F2A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4A6039" w:rsidRPr="002C5F2A">
        <w:rPr>
          <w:rFonts w:ascii="TH SarabunIT๙" w:hAnsi="TH SarabunIT๙" w:cs="TH SarabunIT๙"/>
        </w:rPr>
        <w:t xml:space="preserve"> </w:t>
      </w:r>
      <w:r w:rsidR="004A6039" w:rsidRPr="002C5F2A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4A6039" w:rsidRPr="002C5F2A">
        <w:rPr>
          <w:rFonts w:ascii="TH SarabunIT๙" w:hAnsi="TH SarabunIT๙" w:cs="TH SarabunIT๙"/>
          <w:u w:val="dotted"/>
        </w:rPr>
        <w:t xml:space="preserve">     </w:t>
      </w:r>
      <w:r w:rsidR="001807C6" w:rsidRPr="002C5F2A">
        <w:rPr>
          <w:rFonts w:ascii="TH SarabunIT๙" w:hAnsi="TH SarabunIT๙" w:cs="TH SarabunIT๙"/>
          <w:cs/>
        </w:rPr>
        <w:t>ทราบทุก ๖๐ วัน จนกว่าจะดำเนินกระบวนการแล้วเสร็จ</w:t>
      </w:r>
      <w:r w:rsidR="00901800" w:rsidRPr="002C5F2A">
        <w:rPr>
          <w:rFonts w:ascii="TH SarabunIT๙" w:hAnsi="TH SarabunIT๙" w:cs="TH SarabunIT๙"/>
          <w:cs/>
        </w:rPr>
        <w:t xml:space="preserve"> </w:t>
      </w:r>
      <w:bookmarkEnd w:id="2"/>
      <w:r w:rsidR="00985DCB" w:rsidRPr="002C5F2A">
        <w:rPr>
          <w:rFonts w:ascii="TH SarabunIT๙" w:hAnsi="TH SarabunIT๙" w:cs="TH SarabunIT๙"/>
          <w:cs/>
        </w:rPr>
        <w:t>และตามหนังสือที่อ้างถึง ๒</w:t>
      </w:r>
      <w:r w:rsidR="0000450B" w:rsidRPr="002C5F2A">
        <w:rPr>
          <w:rFonts w:ascii="TH SarabunIT๙" w:hAnsi="TH SarabunIT๙" w:cs="TH SarabunIT๙"/>
          <w:cs/>
        </w:rPr>
        <w:t xml:space="preserve"> </w:t>
      </w:r>
      <w:r w:rsidR="004A6039" w:rsidRPr="002C5F2A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4A6039" w:rsidRPr="002C5F2A">
        <w:rPr>
          <w:rFonts w:ascii="TH SarabunIT๙" w:hAnsi="TH SarabunIT๙" w:cs="TH SarabunIT๙"/>
        </w:rPr>
        <w:t xml:space="preserve"> </w:t>
      </w:r>
      <w:r w:rsidR="004A6039" w:rsidRPr="002C5F2A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4A6039" w:rsidRPr="002C5F2A">
        <w:rPr>
          <w:rFonts w:ascii="TH SarabunIT๙" w:hAnsi="TH SarabunIT๙" w:cs="TH SarabunIT๙"/>
        </w:rPr>
        <w:t xml:space="preserve"> </w:t>
      </w:r>
      <w:r w:rsidR="00985DCB" w:rsidRPr="002C5F2A">
        <w:rPr>
          <w:rFonts w:ascii="TH SarabunIT๙" w:hAnsi="TH SarabunIT๙" w:cs="TH SarabunIT๙"/>
          <w:cs/>
        </w:rPr>
        <w:t>ได้แจ้งเตือนให้ท่านเริ่มต้นการดำเนินกระบวนการภายใน ๓๐ วันนับแต่วันที่ได้รับหนังสือแจ้งเตือน</w:t>
      </w:r>
      <w:r w:rsidR="0000450B" w:rsidRPr="002C5F2A">
        <w:rPr>
          <w:rFonts w:ascii="TH SarabunIT๙" w:hAnsi="TH SarabunIT๙" w:cs="TH SarabunIT๙"/>
          <w:cs/>
        </w:rPr>
        <w:t xml:space="preserve"> </w:t>
      </w:r>
      <w:r w:rsidR="00505EA1" w:rsidRPr="002C5F2A">
        <w:rPr>
          <w:rFonts w:ascii="TH SarabunIT๙" w:hAnsi="TH SarabunIT๙" w:cs="TH SarabunIT๙"/>
          <w:cs/>
        </w:rPr>
        <w:t>และท่านได้แจ้งผลการดำเนินการกลับมาให้</w:t>
      </w:r>
      <w:r w:rsidR="00F450B9" w:rsidRPr="002C5F2A">
        <w:rPr>
          <w:rFonts w:ascii="TH SarabunIT๙" w:hAnsi="TH SarabunIT๙" w:cs="TH SarabunIT๙"/>
          <w:cs/>
        </w:rPr>
        <w:t xml:space="preserve"> </w:t>
      </w:r>
      <w:r w:rsidR="004A6039" w:rsidRPr="002C5F2A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4A6039" w:rsidRPr="002C5F2A">
        <w:rPr>
          <w:rFonts w:ascii="TH SarabunIT๙" w:hAnsi="TH SarabunIT๙" w:cs="TH SarabunIT๙"/>
        </w:rPr>
        <w:t xml:space="preserve"> </w:t>
      </w:r>
      <w:r w:rsidR="004A6039" w:rsidRPr="002C5F2A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4A6039" w:rsidRPr="002C5F2A">
        <w:rPr>
          <w:rFonts w:ascii="TH SarabunIT๙" w:hAnsi="TH SarabunIT๙" w:cs="TH SarabunIT๙"/>
        </w:rPr>
        <w:t xml:space="preserve"> </w:t>
      </w:r>
      <w:r w:rsidR="00505EA1" w:rsidRPr="002C5F2A">
        <w:rPr>
          <w:rFonts w:ascii="TH SarabunIT๙" w:hAnsi="TH SarabunIT๙" w:cs="TH SarabunIT๙"/>
          <w:cs/>
        </w:rPr>
        <w:t>ทราบ ตามหนังสือที่อ้างถึง ๓</w:t>
      </w:r>
      <w:r w:rsidR="00F32217">
        <w:rPr>
          <w:rFonts w:ascii="TH SarabunIT๙" w:hAnsi="TH SarabunIT๙" w:cs="TH SarabunIT๙" w:hint="cs"/>
          <w:cs/>
        </w:rPr>
        <w:t xml:space="preserve"> </w:t>
      </w:r>
      <w:r w:rsidR="00985DCB" w:rsidRPr="002C5F2A">
        <w:rPr>
          <w:rFonts w:ascii="TH SarabunIT๙" w:hAnsi="TH SarabunIT๙" w:cs="TH SarabunIT๙"/>
          <w:cs/>
        </w:rPr>
        <w:t xml:space="preserve"> นั้น </w:t>
      </w:r>
    </w:p>
    <w:bookmarkEnd w:id="0"/>
    <w:p w14:paraId="3AAAB65C" w14:textId="0D2A9EBB" w:rsidR="00621B17" w:rsidRDefault="00724726" w:rsidP="00F32217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2C5F2A">
        <w:rPr>
          <w:rFonts w:ascii="TH SarabunIT๙" w:hAnsi="TH SarabunIT๙" w:cs="TH SarabunIT๙"/>
          <w:cs/>
        </w:rPr>
        <w:t>สำนักงานการตรวจเงินแผ่นดินพิจารณาตามหนังสือที่อ้างถึง ๓ แล้ว เห็นว่า</w:t>
      </w:r>
      <w:r w:rsidR="00BB3D16" w:rsidRPr="002C5F2A">
        <w:rPr>
          <w:rFonts w:ascii="TH SarabunIT๙" w:hAnsi="TH SarabunIT๙" w:cs="TH SarabunIT๙"/>
          <w:cs/>
        </w:rPr>
        <w:t>ท่าน (ยังไม่ได้เริ่มดำเนินกระบวนการ แต่</w:t>
      </w:r>
      <w:r w:rsidRPr="002C5F2A">
        <w:rPr>
          <w:rFonts w:ascii="TH SarabunIT๙" w:hAnsi="TH SarabunIT๙" w:cs="TH SarabunIT๙"/>
          <w:cs/>
        </w:rPr>
        <w:t>เป็นกรณีมีเหตุอันสมควร</w:t>
      </w:r>
      <w:r w:rsidR="007E51E1" w:rsidRPr="002C5F2A">
        <w:rPr>
          <w:rFonts w:ascii="TH SarabunIT๙" w:hAnsi="TH SarabunIT๙" w:cs="TH SarabunIT๙"/>
          <w:cs/>
        </w:rPr>
        <w:t xml:space="preserve"> (*)</w:t>
      </w:r>
      <w:r w:rsidR="00BB3D16" w:rsidRPr="002C5F2A">
        <w:rPr>
          <w:rFonts w:ascii="TH SarabunIT๙" w:hAnsi="TH SarabunIT๙" w:cs="TH SarabunIT๙"/>
          <w:cs/>
        </w:rPr>
        <w:t xml:space="preserve"> /</w:t>
      </w:r>
      <w:r w:rsidRPr="002C5F2A">
        <w:rPr>
          <w:rFonts w:ascii="TH SarabunIT๙" w:hAnsi="TH SarabunIT๙" w:cs="TH SarabunIT๙"/>
          <w:cs/>
        </w:rPr>
        <w:t xml:space="preserve"> </w:t>
      </w:r>
      <w:r w:rsidR="00BB3D16" w:rsidRPr="002C5F2A">
        <w:rPr>
          <w:rFonts w:ascii="TH SarabunIT๙" w:hAnsi="TH SarabunIT๙" w:cs="TH SarabunIT๙"/>
          <w:cs/>
        </w:rPr>
        <w:t>ได้เริ่มต้นดำเนินกระบวนการแล้ว</w:t>
      </w:r>
      <w:r w:rsidR="00B8239C" w:rsidRPr="002C5F2A">
        <w:rPr>
          <w:rFonts w:ascii="TH SarabunIT๙" w:hAnsi="TH SarabunIT๙" w:cs="TH SarabunIT๙"/>
          <w:cs/>
        </w:rPr>
        <w:t>แต่ยังไม่แล้วเสร็จ</w:t>
      </w:r>
      <w:r w:rsidR="00BB3D16" w:rsidRPr="002C5F2A">
        <w:rPr>
          <w:rFonts w:ascii="TH SarabunIT๙" w:hAnsi="TH SarabunIT๙" w:cs="TH SarabunIT๙"/>
          <w:cs/>
        </w:rPr>
        <w:t xml:space="preserve">) </w:t>
      </w:r>
      <w:r w:rsidRPr="002C5F2A">
        <w:rPr>
          <w:rFonts w:ascii="TH SarabunIT๙" w:hAnsi="TH SarabunIT๙" w:cs="TH SarabunIT๙"/>
          <w:cs/>
        </w:rPr>
        <w:t>และ</w:t>
      </w:r>
      <w:r w:rsidR="00901800" w:rsidRPr="002C5F2A">
        <w:rPr>
          <w:rFonts w:ascii="TH SarabunIT๙" w:hAnsi="TH SarabunIT๙" w:cs="TH SarabunIT๙"/>
          <w:cs/>
        </w:rPr>
        <w:t>เพื่อเป็นการรักษาวินัยการเงินการคลังของรัฐอย่าง</w:t>
      </w:r>
      <w:r w:rsidR="0002616A" w:rsidRPr="002C5F2A">
        <w:rPr>
          <w:rFonts w:ascii="TH SarabunIT๙" w:hAnsi="TH SarabunIT๙" w:cs="TH SarabunIT๙"/>
          <w:cs/>
        </w:rPr>
        <w:t>เคร่งครัด</w:t>
      </w:r>
      <w:r w:rsidR="006C2211" w:rsidRPr="002C5F2A">
        <w:rPr>
          <w:rFonts w:ascii="TH SarabunIT๙" w:hAnsi="TH SarabunIT๙" w:cs="TH SarabunIT๙"/>
          <w:cs/>
        </w:rPr>
        <w:t xml:space="preserve"> ผู้ว่าการตรวจเงินแผ่นดิน</w:t>
      </w:r>
      <w:r w:rsidR="00901800" w:rsidRPr="002C5F2A">
        <w:rPr>
          <w:rFonts w:ascii="TH SarabunIT๙" w:hAnsi="TH SarabunIT๙" w:cs="TH SarabunIT๙"/>
          <w:cs/>
        </w:rPr>
        <w:t>จึงขอแจ้ง</w:t>
      </w:r>
      <w:r w:rsidR="001807C6" w:rsidRPr="002C5F2A">
        <w:rPr>
          <w:rFonts w:ascii="TH SarabunIT๙" w:hAnsi="TH SarabunIT๙" w:cs="TH SarabunIT๙"/>
          <w:cs/>
        </w:rPr>
        <w:t>เร่งรัด</w:t>
      </w:r>
      <w:r w:rsidRPr="002C5F2A">
        <w:rPr>
          <w:rFonts w:ascii="TH SarabunIT๙" w:hAnsi="TH SarabunIT๙" w:cs="TH SarabunIT๙"/>
          <w:cs/>
        </w:rPr>
        <w:t>ให้ท่าน</w:t>
      </w:r>
      <w:r w:rsidR="00001B3D" w:rsidRPr="002C5F2A">
        <w:rPr>
          <w:rFonts w:ascii="TH SarabunIT๙" w:hAnsi="TH SarabunIT๙" w:cs="TH SarabunIT๙"/>
          <w:cs/>
        </w:rPr>
        <w:t>ดำเนิน</w:t>
      </w:r>
      <w:r w:rsidR="00EF019F" w:rsidRPr="002C5F2A">
        <w:rPr>
          <w:rFonts w:ascii="TH SarabunIT๙" w:hAnsi="TH SarabunIT๙" w:cs="TH SarabunIT๙"/>
          <w:cs/>
        </w:rPr>
        <w:t>กระบวนการ</w:t>
      </w:r>
      <w:r w:rsidR="001807C6" w:rsidRPr="002C5F2A">
        <w:rPr>
          <w:rFonts w:ascii="TH SarabunIT๙" w:hAnsi="TH SarabunIT๙" w:cs="TH SarabunIT๙"/>
          <w:cs/>
        </w:rPr>
        <w:t>ให้แล้วเสร็จภายใน ๒๔๐ วัน</w:t>
      </w:r>
      <w:r w:rsidR="006472DA" w:rsidRPr="002C5F2A">
        <w:rPr>
          <w:rFonts w:ascii="TH SarabunIT๙" w:hAnsi="TH SarabunIT๙" w:cs="TH SarabunIT๙"/>
          <w:cs/>
        </w:rPr>
        <w:t xml:space="preserve"> </w:t>
      </w:r>
      <w:r w:rsidR="007A679F" w:rsidRPr="002C5F2A">
        <w:rPr>
          <w:rFonts w:ascii="TH SarabunIT๙" w:hAnsi="TH SarabunIT๙" w:cs="TH SarabunIT๙"/>
          <w:cs/>
        </w:rPr>
        <w:t>นับแต่วันที่ได้รับ</w:t>
      </w:r>
      <w:r w:rsidR="001807C6" w:rsidRPr="002C5F2A">
        <w:rPr>
          <w:rFonts w:ascii="TH SarabunIT๙" w:hAnsi="TH SarabunIT๙" w:cs="TH SarabunIT๙"/>
          <w:cs/>
        </w:rPr>
        <w:t xml:space="preserve">แจ้งผลการตรวจสอบตามหนังสือที่อ้างถึง ๑ </w:t>
      </w:r>
      <w:r w:rsidR="004377AD" w:rsidRPr="002C5F2A">
        <w:rPr>
          <w:rFonts w:ascii="TH SarabunIT๙" w:hAnsi="TH SarabunIT๙" w:cs="TH SarabunIT๙"/>
          <w:cs/>
        </w:rPr>
        <w:t>โดยให้แจ้งผลการดำเนินการไปให้</w:t>
      </w:r>
      <w:r w:rsidR="004E4EA1" w:rsidRPr="002C5F2A">
        <w:rPr>
          <w:rFonts w:ascii="TH SarabunIT๙" w:hAnsi="TH SarabunIT๙" w:cs="TH SarabunIT๙"/>
          <w:cs/>
        </w:rPr>
        <w:t xml:space="preserve"> </w:t>
      </w:r>
      <w:r w:rsidR="001C56F4" w:rsidRPr="002C5F2A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1C56F4" w:rsidRPr="002C5F2A">
        <w:rPr>
          <w:rFonts w:ascii="TH SarabunIT๙" w:hAnsi="TH SarabunIT๙" w:cs="TH SarabunIT๙"/>
        </w:rPr>
        <w:t xml:space="preserve"> </w:t>
      </w:r>
      <w:r w:rsidR="001C56F4" w:rsidRPr="002C5F2A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1C56F4" w:rsidRPr="002C5F2A">
        <w:rPr>
          <w:rFonts w:ascii="TH SarabunIT๙" w:hAnsi="TH SarabunIT๙" w:cs="TH SarabunIT๙"/>
        </w:rPr>
        <w:t xml:space="preserve"> </w:t>
      </w:r>
      <w:r w:rsidR="004377AD" w:rsidRPr="002C5F2A">
        <w:rPr>
          <w:rFonts w:ascii="TH SarabunIT๙" w:hAnsi="TH SarabunIT๙" w:cs="TH SarabunIT๙"/>
          <w:cs/>
        </w:rPr>
        <w:t>ทราบทุก ๖๐ วัน จนกว่าจะดำเนินกระบวนการแล้วเสร็จ</w:t>
      </w:r>
    </w:p>
    <w:p w14:paraId="3EF86CC4" w14:textId="77777777" w:rsidR="00F32217" w:rsidRDefault="00F32217" w:rsidP="00F32217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2A537C4A" w14:textId="77777777" w:rsidR="00F32217" w:rsidRDefault="00F32217" w:rsidP="00F32217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628D5723" w14:textId="77777777" w:rsidR="00F32217" w:rsidRDefault="00F32217" w:rsidP="00F32217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44A412CF" w14:textId="77777777" w:rsidR="00F32217" w:rsidRDefault="00F32217" w:rsidP="00F32217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70264275" w14:textId="77777777" w:rsidR="00F32217" w:rsidRDefault="00F32217" w:rsidP="00F32217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08B1A5D0" w14:textId="77777777" w:rsidR="00F32217" w:rsidRDefault="00F32217" w:rsidP="00F32217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6AFA368E" w14:textId="06D08602" w:rsidR="00F13094" w:rsidRPr="002C5F2A" w:rsidRDefault="005C0480" w:rsidP="00F32217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2C5F2A">
        <w:rPr>
          <w:rFonts w:ascii="TH SarabunIT๙" w:hAnsi="TH SarabunIT๙" w:cs="TH SarabunIT๙"/>
          <w:cs/>
        </w:rPr>
        <w:lastRenderedPageBreak/>
        <w:t>จึงเรียนมาเพื่อโปรดพิจารณาดำเนินการ</w:t>
      </w:r>
      <w:r w:rsidR="004377AD" w:rsidRPr="002C5F2A">
        <w:rPr>
          <w:rFonts w:ascii="TH SarabunIT๙" w:hAnsi="TH SarabunIT๙" w:cs="TH SarabunIT๙"/>
          <w:cs/>
        </w:rPr>
        <w:t>ให้แล้วเสร็จภายในระยะเวลาที่กำหนดตามหนังสือ</w:t>
      </w:r>
      <w:r w:rsidRPr="002C5F2A">
        <w:rPr>
          <w:rFonts w:ascii="TH SarabunIT๙" w:hAnsi="TH SarabunIT๙" w:cs="TH SarabunIT๙"/>
          <w:cs/>
        </w:rPr>
        <w:t>นี้โดย</w:t>
      </w:r>
      <w:r w:rsidR="0002616A" w:rsidRPr="002C5F2A">
        <w:rPr>
          <w:rFonts w:ascii="TH SarabunIT๙" w:hAnsi="TH SarabunIT๙" w:cs="TH SarabunIT๙"/>
          <w:cs/>
        </w:rPr>
        <w:t>เคร่งครัด</w:t>
      </w:r>
      <w:r w:rsidRPr="002C5F2A">
        <w:rPr>
          <w:rFonts w:ascii="TH SarabunIT๙" w:hAnsi="TH SarabunIT๙" w:cs="TH SarabunIT๙"/>
          <w:cs/>
        </w:rPr>
        <w:t>ต่อไป</w:t>
      </w:r>
    </w:p>
    <w:p w14:paraId="1C0BD4A2" w14:textId="77777777" w:rsidR="00EA6D36" w:rsidRPr="002C5F2A" w:rsidRDefault="00D30D15" w:rsidP="00F32217">
      <w:pPr>
        <w:spacing w:before="240" w:line="264" w:lineRule="auto"/>
        <w:ind w:firstLine="1418"/>
        <w:jc w:val="center"/>
        <w:rPr>
          <w:rFonts w:ascii="TH SarabunIT๙" w:hAnsi="TH SarabunIT๙" w:cs="TH SarabunIT๙"/>
          <w:cs/>
        </w:rPr>
      </w:pPr>
      <w:r w:rsidRPr="002C5F2A">
        <w:rPr>
          <w:rFonts w:ascii="TH SarabunIT๙" w:hAnsi="TH SarabunIT๙" w:cs="TH SarabunIT๙"/>
          <w:cs/>
        </w:rPr>
        <w:t>ขอแสดงความนับถือ</w:t>
      </w:r>
    </w:p>
    <w:p w14:paraId="0CE905D3" w14:textId="77777777" w:rsidR="00EA6D36" w:rsidRPr="002C5F2A" w:rsidRDefault="00EA6D36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62912141" w14:textId="77777777" w:rsidR="00EA6D36" w:rsidRPr="002C5F2A" w:rsidRDefault="00EA6D36" w:rsidP="00F32217">
      <w:pPr>
        <w:spacing w:line="264" w:lineRule="auto"/>
        <w:rPr>
          <w:rFonts w:ascii="TH SarabunIT๙" w:hAnsi="TH SarabunIT๙" w:cs="TH SarabunIT๙"/>
        </w:rPr>
      </w:pPr>
    </w:p>
    <w:p w14:paraId="74B59DE4" w14:textId="743D34BA" w:rsidR="00D30D15" w:rsidRPr="002C5F2A" w:rsidRDefault="00D30D15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2C5F2A">
        <w:rPr>
          <w:rFonts w:ascii="TH SarabunIT๙" w:hAnsi="TH SarabunIT๙" w:cs="TH SarabunIT๙"/>
        </w:rPr>
        <w:t>(</w:t>
      </w:r>
      <w:r w:rsidR="000932F7" w:rsidRPr="002C5F2A">
        <w:rPr>
          <w:rFonts w:ascii="TH SarabunIT๙" w:hAnsi="TH SarabunIT๙" w:cs="TH SarabunIT๙"/>
          <w:cs/>
        </w:rPr>
        <w:t>.......................................</w:t>
      </w:r>
      <w:r w:rsidRPr="002C5F2A">
        <w:rPr>
          <w:rFonts w:ascii="TH SarabunIT๙" w:hAnsi="TH SarabunIT๙" w:cs="TH SarabunIT๙"/>
          <w:cs/>
        </w:rPr>
        <w:t>)</w:t>
      </w:r>
    </w:p>
    <w:p w14:paraId="76772784" w14:textId="77777777" w:rsidR="00CB038D" w:rsidRPr="002C5F2A" w:rsidRDefault="00CB038D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2C5F2A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5433DE2D" w14:textId="3AB36675" w:rsidR="00CB038D" w:rsidRPr="002C5F2A" w:rsidRDefault="002B5F09" w:rsidP="00F32217">
      <w:pPr>
        <w:tabs>
          <w:tab w:val="left" w:pos="7371"/>
        </w:tabs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2C5F2A">
        <w:rPr>
          <w:rFonts w:ascii="TH SarabunIT๙" w:hAnsi="TH SarabunIT๙" w:cs="TH SarabunIT๙"/>
          <w:cs/>
        </w:rPr>
        <w:t xml:space="preserve">      รตง./ผต.</w:t>
      </w:r>
      <w:r w:rsidR="00F704F8" w:rsidRPr="002C5F2A">
        <w:rPr>
          <w:rFonts w:ascii="TH SarabunIT๙" w:hAnsi="TH SarabunIT๙" w:cs="TH SarabunIT๙"/>
          <w:cs/>
        </w:rPr>
        <w:t xml:space="preserve"> </w:t>
      </w:r>
      <w:r w:rsidRPr="002C5F2A">
        <w:rPr>
          <w:rFonts w:ascii="TH SarabunIT๙" w:hAnsi="TH SarabunIT๙" w:cs="TH SarabunIT๙"/>
          <w:cs/>
        </w:rPr>
        <w:t>/ชผต.</w:t>
      </w:r>
      <w:r w:rsidRPr="002C5F2A">
        <w:rPr>
          <w:rFonts w:ascii="TH SarabunIT๙" w:hAnsi="TH SarabunIT๙" w:cs="TH SarabunIT๙"/>
        </w:rPr>
        <w:t>/</w:t>
      </w:r>
      <w:r w:rsidRPr="002C5F2A">
        <w:rPr>
          <w:rFonts w:ascii="TH SarabunIT๙" w:hAnsi="TH SarabunIT๙" w:cs="TH SarabunIT๙"/>
          <w:cs/>
        </w:rPr>
        <w:t>ผอ.สำนัก...</w:t>
      </w:r>
      <w:r w:rsidRPr="002C5F2A">
        <w:rPr>
          <w:rFonts w:ascii="TH SarabunIT๙" w:hAnsi="TH SarabunIT๙" w:cs="TH SarabunIT๙"/>
        </w:rPr>
        <w:t>/</w:t>
      </w:r>
      <w:r w:rsidRPr="002C5F2A">
        <w:rPr>
          <w:rFonts w:ascii="TH SarabunIT๙" w:hAnsi="TH SarabunIT๙" w:cs="TH SarabunIT๙"/>
          <w:cs/>
        </w:rPr>
        <w:t>ผตจ.</w:t>
      </w:r>
      <w:r w:rsidR="00FE154C" w:rsidRPr="002C5F2A">
        <w:rPr>
          <w:rFonts w:ascii="TH SarabunIT๙" w:hAnsi="TH SarabunIT๙" w:cs="TH SarabunIT๙"/>
          <w:cs/>
        </w:rPr>
        <w:t xml:space="preserve"> </w:t>
      </w:r>
      <w:r w:rsidRPr="002C5F2A">
        <w:rPr>
          <w:rFonts w:ascii="TH SarabunIT๙" w:hAnsi="TH SarabunIT๙" w:cs="TH SarabunIT๙"/>
          <w:b/>
          <w:bCs/>
          <w:cs/>
        </w:rPr>
        <w:t>(</w:t>
      </w:r>
      <w:r w:rsidR="00FE154C" w:rsidRPr="002C5F2A">
        <w:rPr>
          <w:rFonts w:ascii="TH SarabunIT๙" w:hAnsi="TH SarabunIT๙" w:cs="TH SarabunIT๙"/>
          <w:b/>
          <w:bCs/>
          <w:cs/>
        </w:rPr>
        <w:t>ระบุ</w:t>
      </w:r>
      <w:r w:rsidRPr="002C5F2A">
        <w:rPr>
          <w:rFonts w:ascii="TH SarabunIT๙" w:hAnsi="TH SarabunIT๙" w:cs="TH SarabunIT๙"/>
          <w:b/>
          <w:bCs/>
          <w:cs/>
        </w:rPr>
        <w:t>ชื่อเต็ม)</w:t>
      </w:r>
      <w:r w:rsidRPr="002C5F2A">
        <w:rPr>
          <w:rFonts w:ascii="TH SarabunIT๙" w:hAnsi="TH SarabunIT๙" w:cs="TH SarabunIT๙"/>
          <w:cs/>
        </w:rPr>
        <w:t xml:space="preserve"> </w:t>
      </w:r>
      <w:r w:rsidR="00CB038D" w:rsidRPr="002C5F2A">
        <w:rPr>
          <w:rFonts w:ascii="TH SarabunIT๙" w:hAnsi="TH SarabunIT๙" w:cs="TH SarabunIT๙"/>
          <w:cs/>
        </w:rPr>
        <w:t>ปฏิบัติราชการแทน</w:t>
      </w:r>
    </w:p>
    <w:p w14:paraId="64DF3B7D" w14:textId="77777777" w:rsidR="00CB038D" w:rsidRPr="002C5F2A" w:rsidRDefault="00CB038D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2C5F2A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0E154C79" w14:textId="77777777" w:rsidR="00F32217" w:rsidRDefault="00F32217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62FA0DC3" w14:textId="06CD53D2" w:rsidR="008D7FB7" w:rsidRPr="002C5F2A" w:rsidRDefault="008D7FB7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2C5F2A">
        <w:rPr>
          <w:rFonts w:ascii="TH SarabunIT๙" w:hAnsi="TH SarabunIT๙" w:cs="TH SarabunIT๙"/>
          <w:noProof/>
          <w:cs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3CC630" wp14:editId="2289760D">
                <wp:simplePos x="0" y="0"/>
                <wp:positionH relativeFrom="column">
                  <wp:posOffset>-95885</wp:posOffset>
                </wp:positionH>
                <wp:positionV relativeFrom="paragraph">
                  <wp:posOffset>168910</wp:posOffset>
                </wp:positionV>
                <wp:extent cx="2603500" cy="958850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0" cy="95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F9EAF" w14:textId="77777777" w:rsidR="00E86D83" w:rsidRPr="002C5F2A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2C5F2A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6A04BB" w:rsidRPr="002C5F2A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</w:t>
                            </w:r>
                            <w:r w:rsidRPr="002C5F2A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2C5F2A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AC79930" w14:textId="77777777" w:rsidR="00E86D83" w:rsidRPr="002C5F2A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C5F2A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2C5F2A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64C726C" w14:textId="77777777" w:rsidR="00E86D83" w:rsidRPr="002C5F2A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2C5F2A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Pr="002C5F2A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DCE649C" w14:textId="77777777" w:rsidR="00E86D83" w:rsidRPr="002C5F2A" w:rsidRDefault="00E86D83" w:rsidP="00E86D83">
                            <w:pPr>
                              <w:tabs>
                                <w:tab w:val="left" w:pos="3402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C5F2A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ไปรษณีย์อิเล็กทรอนิกส์  </w:t>
                            </w:r>
                            <w:r w:rsidRPr="002C5F2A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1F6AA89" w14:textId="77777777" w:rsidR="00E86D83" w:rsidRDefault="00E86D83" w:rsidP="00E86D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CC630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7.55pt;margin-top:13.3pt;width:205pt;height:75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" filled="f" stroked="f">
                <v:textbox>
                  <w:txbxContent>
                    <w:p w14:paraId="728F9EAF" w14:textId="77777777" w:rsidR="00E86D83" w:rsidRPr="002C5F2A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2C5F2A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6A04BB" w:rsidRPr="002C5F2A">
                        <w:rPr>
                          <w:rFonts w:ascii="TH SarabunIT๙" w:hAnsi="TH SarabunIT๙" w:cs="TH SarabunIT๙"/>
                          <w:cs/>
                        </w:rPr>
                        <w:t xml:space="preserve">  </w:t>
                      </w:r>
                      <w:r w:rsidRPr="002C5F2A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2C5F2A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AC79930" w14:textId="77777777" w:rsidR="00E86D83" w:rsidRPr="002C5F2A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2C5F2A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2C5F2A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264C726C" w14:textId="77777777" w:rsidR="00E86D83" w:rsidRPr="002C5F2A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2C5F2A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Pr="002C5F2A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DCE649C" w14:textId="77777777" w:rsidR="00E86D83" w:rsidRPr="002C5F2A" w:rsidRDefault="00E86D83" w:rsidP="00E86D83">
                      <w:pPr>
                        <w:tabs>
                          <w:tab w:val="left" w:pos="3402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2C5F2A">
                        <w:rPr>
                          <w:rFonts w:ascii="TH SarabunIT๙" w:hAnsi="TH SarabunIT๙" w:cs="TH SarabunIT๙"/>
                          <w:cs/>
                        </w:rPr>
                        <w:t xml:space="preserve">ไปรษณีย์อิเล็กทรอนิกส์  </w:t>
                      </w:r>
                      <w:r w:rsidRPr="002C5F2A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1F6AA89" w14:textId="77777777" w:rsidR="00E86D83" w:rsidRDefault="00E86D83" w:rsidP="00E86D83"/>
                  </w:txbxContent>
                </v:textbox>
              </v:shape>
            </w:pict>
          </mc:Fallback>
        </mc:AlternateContent>
      </w:r>
    </w:p>
    <w:p w14:paraId="2DEEEC80" w14:textId="77777777" w:rsidR="00344A4E" w:rsidRPr="002C5F2A" w:rsidRDefault="00344A4E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41F3AB3D" w14:textId="0E828939" w:rsidR="00344A4E" w:rsidRPr="002C5F2A" w:rsidRDefault="00344A4E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40D70189" w14:textId="1362B698" w:rsidR="00985DCB" w:rsidRPr="002C5F2A" w:rsidRDefault="00985DCB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4D03A62E" w14:textId="200B1F0F" w:rsidR="00985DCB" w:rsidRPr="002C5F2A" w:rsidRDefault="00985DCB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65B34EF3" w14:textId="2AE8AB94" w:rsidR="00985DCB" w:rsidRPr="002C5F2A" w:rsidRDefault="00985DCB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5996CDCD" w14:textId="77777777" w:rsidR="00E16462" w:rsidRPr="002C5F2A" w:rsidRDefault="00E16462" w:rsidP="00F32217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544EAD6E" w14:textId="77777777" w:rsidR="00985DCB" w:rsidRPr="002C5F2A" w:rsidRDefault="00985DCB" w:rsidP="00F32217">
      <w:pPr>
        <w:spacing w:line="264" w:lineRule="auto"/>
        <w:rPr>
          <w:rFonts w:ascii="TH SarabunIT๙" w:hAnsi="TH SarabunIT๙" w:cs="TH SarabunIT๙"/>
        </w:rPr>
      </w:pPr>
    </w:p>
    <w:p w14:paraId="440A8018" w14:textId="759452D3" w:rsidR="00985DCB" w:rsidRPr="002C5F2A" w:rsidRDefault="00985DCB" w:rsidP="00F32217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</w:rPr>
      </w:pPr>
      <w:r w:rsidRPr="002C5F2A">
        <w:rPr>
          <w:rFonts w:ascii="TH SarabunIT๙" w:hAnsi="TH SarabunIT๙" w:cs="TH SarabunIT๙"/>
          <w:cs/>
        </w:rPr>
        <w:t>หมายเหตุ</w:t>
      </w:r>
      <w:r w:rsidR="00192B6D" w:rsidRPr="002C5F2A">
        <w:rPr>
          <w:rFonts w:ascii="TH SarabunIT๙" w:hAnsi="TH SarabunIT๙" w:cs="TH SarabunIT๙"/>
          <w:strike/>
          <w:color w:val="FF0000"/>
        </w:rPr>
        <w:t xml:space="preserve"> </w:t>
      </w:r>
    </w:p>
    <w:p w14:paraId="778BDABF" w14:textId="2CF9FB4E" w:rsidR="002574B4" w:rsidRPr="002C5F2A" w:rsidRDefault="002574B4" w:rsidP="00F32217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  <w:cs/>
        </w:rPr>
      </w:pPr>
      <w:r w:rsidRPr="002C5F2A">
        <w:rPr>
          <w:rFonts w:ascii="TH SarabunIT๙" w:hAnsi="TH SarabunIT๙" w:cs="TH SarabunIT๙"/>
          <w:color w:val="FF0000"/>
          <w:cs/>
        </w:rPr>
        <w:tab/>
      </w:r>
      <w:r w:rsidR="007E51E1" w:rsidRPr="002C5F2A">
        <w:rPr>
          <w:rFonts w:ascii="TH SarabunIT๙" w:hAnsi="TH SarabunIT๙" w:cs="TH SarabunIT๙"/>
          <w:spacing w:val="4"/>
          <w:cs/>
        </w:rPr>
        <w:t>(*)</w:t>
      </w:r>
      <w:r w:rsidR="007E51E1" w:rsidRPr="002C5F2A">
        <w:rPr>
          <w:rFonts w:ascii="TH SarabunIT๙" w:hAnsi="TH SarabunIT๙" w:cs="TH SarabunIT๙"/>
          <w:spacing w:val="4"/>
        </w:rPr>
        <w:t xml:space="preserve"> </w:t>
      </w:r>
      <w:r w:rsidR="00F6055A" w:rsidRPr="002C5F2A">
        <w:rPr>
          <w:rFonts w:ascii="TH SarabunIT๙" w:hAnsi="TH SarabunIT๙" w:cs="TH SarabunIT๙"/>
          <w:spacing w:val="4"/>
          <w:cs/>
        </w:rPr>
        <w:t xml:space="preserve">กรณียังไม่เริ่มดำเนินกระบวนการ โดยไม่มีเหตุอันสมควร </w:t>
      </w:r>
      <w:r w:rsidR="001E6733" w:rsidRPr="002C5F2A">
        <w:rPr>
          <w:rFonts w:ascii="TH SarabunIT๙" w:hAnsi="TH SarabunIT๙" w:cs="TH SarabunIT๙"/>
          <w:spacing w:val="4"/>
          <w:cs/>
        </w:rPr>
        <w:t>ให้พิจารณาเสนอเรื่องให้ลงโทษทางปกครอง</w:t>
      </w:r>
      <w:r w:rsidR="001E6733" w:rsidRPr="002C5F2A">
        <w:rPr>
          <w:rFonts w:ascii="TH SarabunIT๙" w:hAnsi="TH SarabunIT๙" w:cs="TH SarabunIT๙"/>
          <w:cs/>
        </w:rPr>
        <w:t>ต่อผู้ว่าการตรวจเงินแผ่นดินต่อไป</w:t>
      </w:r>
    </w:p>
    <w:p w14:paraId="61E0FD92" w14:textId="77777777" w:rsidR="00985DCB" w:rsidRPr="002C5F2A" w:rsidRDefault="00985DCB" w:rsidP="00F32217">
      <w:pPr>
        <w:spacing w:line="264" w:lineRule="auto"/>
        <w:ind w:firstLine="1418"/>
        <w:rPr>
          <w:rFonts w:ascii="TH SarabunIT๙" w:hAnsi="TH SarabunIT๙" w:cs="TH SarabunIT๙"/>
        </w:rPr>
      </w:pPr>
      <w:r w:rsidRPr="002C5F2A">
        <w:rPr>
          <w:rFonts w:ascii="TH SarabunIT๙" w:hAnsi="TH SarabunIT๙" w:cs="TH SarabunIT๙"/>
        </w:rPr>
        <w:t xml:space="preserve">          </w:t>
      </w:r>
    </w:p>
    <w:p w14:paraId="3BFD1A9A" w14:textId="593B592A" w:rsidR="00E86D83" w:rsidRPr="0059035D" w:rsidRDefault="00E86D83" w:rsidP="00F32217">
      <w:pPr>
        <w:spacing w:line="264" w:lineRule="auto"/>
        <w:ind w:firstLine="1418"/>
        <w:rPr>
          <w:rFonts w:ascii="TH SarabunIT๙" w:hAnsi="TH SarabunIT๙" w:cs="TH SarabunIT๙"/>
          <w:sz w:val="28"/>
          <w:szCs w:val="28"/>
        </w:rPr>
      </w:pPr>
    </w:p>
    <w:sectPr w:rsidR="00E86D83" w:rsidRPr="0059035D" w:rsidSect="00F32217">
      <w:headerReference w:type="even" r:id="rId8"/>
      <w:headerReference w:type="default" r:id="rId9"/>
      <w:headerReference w:type="first" r:id="rId10"/>
      <w:footerReference w:type="first" r:id="rId11"/>
      <w:pgSz w:w="11907" w:h="16834" w:code="9"/>
      <w:pgMar w:top="1985" w:right="1134" w:bottom="0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EB6CA" w14:textId="77777777" w:rsidR="0055552A" w:rsidRDefault="0055552A">
      <w:r>
        <w:separator/>
      </w:r>
    </w:p>
  </w:endnote>
  <w:endnote w:type="continuationSeparator" w:id="0">
    <w:p w14:paraId="3D89D325" w14:textId="77777777" w:rsidR="0055552A" w:rsidRDefault="00555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3C82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36E3A" w14:textId="77777777" w:rsidR="0055552A" w:rsidRDefault="0055552A">
      <w:r>
        <w:separator/>
      </w:r>
    </w:p>
  </w:footnote>
  <w:footnote w:type="continuationSeparator" w:id="0">
    <w:p w14:paraId="19B11850" w14:textId="77777777" w:rsidR="0055552A" w:rsidRDefault="00555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C3F8" w14:textId="7A541598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separate"/>
    </w:r>
    <w:r w:rsidR="00F32217">
      <w:rPr>
        <w:rStyle w:val="ab"/>
        <w:noProof/>
        <w:cs/>
      </w:rPr>
      <w:t>๑</w:t>
    </w:r>
    <w:r>
      <w:rPr>
        <w:rStyle w:val="ab"/>
        <w:cs/>
      </w:rPr>
      <w:fldChar w:fldCharType="end"/>
    </w:r>
  </w:p>
  <w:p w14:paraId="6059C62D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451D1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1B06D2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0063721B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EC32F" w14:textId="5DFB0B51" w:rsidR="00D92819" w:rsidRDefault="00D262FE">
    <w:pPr>
      <w:pStyle w:val="a7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5A6CDE" wp14:editId="02EDF85F">
              <wp:simplePos x="0" y="0"/>
              <wp:positionH relativeFrom="column">
                <wp:posOffset>3308985</wp:posOffset>
              </wp:positionH>
              <wp:positionV relativeFrom="paragraph">
                <wp:posOffset>-395605</wp:posOffset>
              </wp:positionV>
              <wp:extent cx="3093720" cy="1006373"/>
              <wp:effectExtent l="0" t="0" r="11430" b="2286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93720" cy="1006373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1478DD" w14:textId="77777777" w:rsidR="000231B5" w:rsidRPr="002C5F2A" w:rsidRDefault="00F67516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>แบบ</w:t>
                          </w:r>
                          <w:r w:rsidR="00116C20"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ติดตาม </w:t>
                          </w:r>
                          <w:r w:rsidR="00D262FE"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>๕</w:t>
                          </w:r>
                        </w:p>
                        <w:p w14:paraId="42632CC0" w14:textId="5B77AC29" w:rsidR="00844575" w:rsidRPr="002C5F2A" w:rsidRDefault="00116C20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</w:t>
                          </w:r>
                          <w:r w:rsidR="00A7434B"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>(</w:t>
                          </w:r>
                          <w:r w:rsidR="00F67516"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>แจ</w:t>
                          </w:r>
                          <w:r w:rsidR="00A64C43"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>้งเ</w:t>
                          </w:r>
                          <w:r w:rsidR="00147F89"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>ร่งรัด</w:t>
                          </w:r>
                          <w:r w:rsidR="00853B5B"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>ดำเนินการ</w:t>
                          </w:r>
                          <w:r w:rsidR="00147F89"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>ให้แล้วเสร็จ</w:t>
                          </w:r>
                          <w:r w:rsidR="00F67516"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5A6CDE" id="สี่เหลี่ยมผืนผ้า 1" o:spid="_x0000_s1027" style="position:absolute;margin-left:260.55pt;margin-top:-31.15pt;width:243.6pt;height:7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" fillcolor="white [3201]" strokecolor="white [3212]" strokeweight="1pt">
              <v:textbox>
                <w:txbxContent>
                  <w:p w14:paraId="191478DD" w14:textId="77777777" w:rsidR="000231B5" w:rsidRPr="002C5F2A" w:rsidRDefault="00F67516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2C5F2A">
                      <w:rPr>
                        <w:rFonts w:ascii="TH SarabunIT๙" w:hAnsi="TH SarabunIT๙" w:cs="TH SarabunIT๙"/>
                        <w:cs/>
                      </w:rPr>
                      <w:t>แบบ</w:t>
                    </w:r>
                    <w:r w:rsidR="00116C20" w:rsidRPr="002C5F2A">
                      <w:rPr>
                        <w:rFonts w:ascii="TH SarabunIT๙" w:hAnsi="TH SarabunIT๙" w:cs="TH SarabunIT๙"/>
                        <w:cs/>
                      </w:rPr>
                      <w:t xml:space="preserve">ติดตาม </w:t>
                    </w:r>
                    <w:r w:rsidR="00D262FE" w:rsidRPr="002C5F2A">
                      <w:rPr>
                        <w:rFonts w:ascii="TH SarabunIT๙" w:hAnsi="TH SarabunIT๙" w:cs="TH SarabunIT๙"/>
                        <w:cs/>
                      </w:rPr>
                      <w:t>๕</w:t>
                    </w:r>
                  </w:p>
                  <w:p w14:paraId="42632CC0" w14:textId="5B77AC29" w:rsidR="00844575" w:rsidRPr="002C5F2A" w:rsidRDefault="00116C20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2C5F2A">
                      <w:rPr>
                        <w:rFonts w:ascii="TH SarabunIT๙" w:hAnsi="TH SarabunIT๙" w:cs="TH SarabunIT๙"/>
                        <w:cs/>
                      </w:rPr>
                      <w:t xml:space="preserve"> </w:t>
                    </w:r>
                    <w:r w:rsidR="00A7434B" w:rsidRPr="002C5F2A">
                      <w:rPr>
                        <w:rFonts w:ascii="TH SarabunIT๙" w:hAnsi="TH SarabunIT๙" w:cs="TH SarabunIT๙"/>
                        <w:cs/>
                      </w:rPr>
                      <w:t>(</w:t>
                    </w:r>
                    <w:r w:rsidR="00F67516" w:rsidRPr="002C5F2A">
                      <w:rPr>
                        <w:rFonts w:ascii="TH SarabunIT๙" w:hAnsi="TH SarabunIT๙" w:cs="TH SarabunIT๙"/>
                        <w:cs/>
                      </w:rPr>
                      <w:t>แจ</w:t>
                    </w:r>
                    <w:r w:rsidR="00A64C43" w:rsidRPr="002C5F2A">
                      <w:rPr>
                        <w:rFonts w:ascii="TH SarabunIT๙" w:hAnsi="TH SarabunIT๙" w:cs="TH SarabunIT๙"/>
                        <w:cs/>
                      </w:rPr>
                      <w:t>้งเ</w:t>
                    </w:r>
                    <w:r w:rsidR="00147F89" w:rsidRPr="002C5F2A">
                      <w:rPr>
                        <w:rFonts w:ascii="TH SarabunIT๙" w:hAnsi="TH SarabunIT๙" w:cs="TH SarabunIT๙"/>
                        <w:cs/>
                      </w:rPr>
                      <w:t>ร่งรัด</w:t>
                    </w:r>
                    <w:r w:rsidR="00853B5B" w:rsidRPr="002C5F2A">
                      <w:rPr>
                        <w:rFonts w:ascii="TH SarabunIT๙" w:hAnsi="TH SarabunIT๙" w:cs="TH SarabunIT๙"/>
                        <w:cs/>
                      </w:rPr>
                      <w:t>ดำเนินการ</w:t>
                    </w:r>
                    <w:r w:rsidR="00147F89" w:rsidRPr="002C5F2A">
                      <w:rPr>
                        <w:rFonts w:ascii="TH SarabunIT๙" w:hAnsi="TH SarabunIT๙" w:cs="TH SarabunIT๙"/>
                        <w:cs/>
                      </w:rPr>
                      <w:t>ให้แล้วเสร็จ</w:t>
                    </w:r>
                    <w:r w:rsidR="00F67516" w:rsidRPr="002C5F2A">
                      <w:rPr>
                        <w:rFonts w:ascii="TH SarabunIT๙" w:hAnsi="TH SarabunIT๙" w:cs="TH SarabunIT๙"/>
                        <w:cs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  <w:r w:rsidR="00705DFA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7038CA" wp14:editId="03C3B1BB">
              <wp:simplePos x="0" y="0"/>
              <wp:positionH relativeFrom="margin">
                <wp:posOffset>2369185</wp:posOffset>
              </wp:positionH>
              <wp:positionV relativeFrom="paragraph">
                <wp:posOffset>-407035</wp:posOffset>
              </wp:positionV>
              <wp:extent cx="831850" cy="342900"/>
              <wp:effectExtent l="0" t="0" r="25400" b="1905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850" cy="3429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9A8883" w14:textId="5A3A8E6E" w:rsidR="000F07BF" w:rsidRPr="002C5F2A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  <w:r w:rsidR="00705DFA" w:rsidRPr="002C5F2A">
                            <w:rPr>
                              <w:rFonts w:ascii="TH SarabunIT๙" w:hAnsi="TH SarabunIT๙" w:cs="TH SarabunIT๙"/>
                              <w:cs/>
                            </w:rPr>
                            <w:t>/ลับมาก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7038CA" id="สี่เหลี่ยมผืนผ้า 3" o:spid="_x0000_s1028" style="position:absolute;margin-left:186.55pt;margin-top:-32.05pt;width:65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" fillcolor="white [3212]" strokecolor="white [3212]" strokeweight="1pt">
              <v:textbox>
                <w:txbxContent>
                  <w:p w14:paraId="519A8883" w14:textId="5A3A8E6E" w:rsidR="000F07BF" w:rsidRPr="002C5F2A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2C5F2A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  <w:r w:rsidR="00705DFA" w:rsidRPr="002C5F2A">
                      <w:rPr>
                        <w:rFonts w:ascii="TH SarabunIT๙" w:hAnsi="TH SarabunIT๙" w:cs="TH SarabunIT๙"/>
                        <w:cs/>
                      </w:rPr>
                      <w:t>/ลับมาก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905724185">
    <w:abstractNumId w:val="9"/>
  </w:num>
  <w:num w:numId="2" w16cid:durableId="123698160">
    <w:abstractNumId w:val="4"/>
  </w:num>
  <w:num w:numId="3" w16cid:durableId="764037625">
    <w:abstractNumId w:val="10"/>
  </w:num>
  <w:num w:numId="4" w16cid:durableId="2038046912">
    <w:abstractNumId w:val="7"/>
  </w:num>
  <w:num w:numId="5" w16cid:durableId="1578321489">
    <w:abstractNumId w:val="1"/>
  </w:num>
  <w:num w:numId="6" w16cid:durableId="305859120">
    <w:abstractNumId w:val="0"/>
  </w:num>
  <w:num w:numId="7" w16cid:durableId="476579897">
    <w:abstractNumId w:val="5"/>
  </w:num>
  <w:num w:numId="8" w16cid:durableId="961350980">
    <w:abstractNumId w:val="3"/>
  </w:num>
  <w:num w:numId="9" w16cid:durableId="1307051774">
    <w:abstractNumId w:val="2"/>
  </w:num>
  <w:num w:numId="10" w16cid:durableId="1028065097">
    <w:abstractNumId w:val="6"/>
  </w:num>
  <w:num w:numId="11" w16cid:durableId="19704756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1C"/>
    <w:rsid w:val="00001B3D"/>
    <w:rsid w:val="0000450B"/>
    <w:rsid w:val="00004D71"/>
    <w:rsid w:val="00015663"/>
    <w:rsid w:val="000218D2"/>
    <w:rsid w:val="000231B5"/>
    <w:rsid w:val="0002616A"/>
    <w:rsid w:val="000358B4"/>
    <w:rsid w:val="00046FB5"/>
    <w:rsid w:val="00055294"/>
    <w:rsid w:val="00063D8A"/>
    <w:rsid w:val="000640B1"/>
    <w:rsid w:val="000658E7"/>
    <w:rsid w:val="00074891"/>
    <w:rsid w:val="0007570F"/>
    <w:rsid w:val="0007630F"/>
    <w:rsid w:val="00077C4C"/>
    <w:rsid w:val="00077F7A"/>
    <w:rsid w:val="000932F7"/>
    <w:rsid w:val="00096B08"/>
    <w:rsid w:val="000A104D"/>
    <w:rsid w:val="000A59CE"/>
    <w:rsid w:val="000B4142"/>
    <w:rsid w:val="000B5DB9"/>
    <w:rsid w:val="000C38AE"/>
    <w:rsid w:val="000D41E2"/>
    <w:rsid w:val="000E02B8"/>
    <w:rsid w:val="000E0A20"/>
    <w:rsid w:val="000E640E"/>
    <w:rsid w:val="000F07BF"/>
    <w:rsid w:val="000F0ED1"/>
    <w:rsid w:val="000F5FCF"/>
    <w:rsid w:val="000F70E4"/>
    <w:rsid w:val="00107639"/>
    <w:rsid w:val="00107673"/>
    <w:rsid w:val="00116C20"/>
    <w:rsid w:val="00137BB5"/>
    <w:rsid w:val="00147A4B"/>
    <w:rsid w:val="00147F89"/>
    <w:rsid w:val="001507C4"/>
    <w:rsid w:val="001511BB"/>
    <w:rsid w:val="00157425"/>
    <w:rsid w:val="0017018A"/>
    <w:rsid w:val="00171BD3"/>
    <w:rsid w:val="00175F68"/>
    <w:rsid w:val="001807C6"/>
    <w:rsid w:val="00192B6D"/>
    <w:rsid w:val="001A5805"/>
    <w:rsid w:val="001B06D2"/>
    <w:rsid w:val="001C3849"/>
    <w:rsid w:val="001C56F4"/>
    <w:rsid w:val="001D3C6C"/>
    <w:rsid w:val="001D6680"/>
    <w:rsid w:val="001E3B4B"/>
    <w:rsid w:val="001E6733"/>
    <w:rsid w:val="001E7F6C"/>
    <w:rsid w:val="001F4450"/>
    <w:rsid w:val="001F7248"/>
    <w:rsid w:val="00201490"/>
    <w:rsid w:val="00202B09"/>
    <w:rsid w:val="0020722B"/>
    <w:rsid w:val="00231E1E"/>
    <w:rsid w:val="0023432B"/>
    <w:rsid w:val="00241CF8"/>
    <w:rsid w:val="00255B56"/>
    <w:rsid w:val="002574B4"/>
    <w:rsid w:val="00260F20"/>
    <w:rsid w:val="00262A2B"/>
    <w:rsid w:val="00281CD8"/>
    <w:rsid w:val="00284D80"/>
    <w:rsid w:val="00285117"/>
    <w:rsid w:val="002A79C6"/>
    <w:rsid w:val="002B39EF"/>
    <w:rsid w:val="002B5F09"/>
    <w:rsid w:val="002C2829"/>
    <w:rsid w:val="002C5F2A"/>
    <w:rsid w:val="002D3601"/>
    <w:rsid w:val="002D5C38"/>
    <w:rsid w:val="002F2743"/>
    <w:rsid w:val="00304D80"/>
    <w:rsid w:val="00321470"/>
    <w:rsid w:val="00326B62"/>
    <w:rsid w:val="00327CE4"/>
    <w:rsid w:val="00336CB5"/>
    <w:rsid w:val="003422DC"/>
    <w:rsid w:val="00344A4E"/>
    <w:rsid w:val="003519FA"/>
    <w:rsid w:val="003553F7"/>
    <w:rsid w:val="00357AAB"/>
    <w:rsid w:val="003603A9"/>
    <w:rsid w:val="003648B2"/>
    <w:rsid w:val="00365B83"/>
    <w:rsid w:val="0036617C"/>
    <w:rsid w:val="00367602"/>
    <w:rsid w:val="00385995"/>
    <w:rsid w:val="003A0FE5"/>
    <w:rsid w:val="003A37A2"/>
    <w:rsid w:val="003B094A"/>
    <w:rsid w:val="003B10DB"/>
    <w:rsid w:val="003B1A62"/>
    <w:rsid w:val="003B3B66"/>
    <w:rsid w:val="003B5827"/>
    <w:rsid w:val="003C267E"/>
    <w:rsid w:val="003C5AA9"/>
    <w:rsid w:val="003D5E2D"/>
    <w:rsid w:val="003D7579"/>
    <w:rsid w:val="003E457A"/>
    <w:rsid w:val="003E5136"/>
    <w:rsid w:val="004015C9"/>
    <w:rsid w:val="0041081E"/>
    <w:rsid w:val="004215A8"/>
    <w:rsid w:val="004254A2"/>
    <w:rsid w:val="004377AD"/>
    <w:rsid w:val="00456187"/>
    <w:rsid w:val="0046377B"/>
    <w:rsid w:val="004774B8"/>
    <w:rsid w:val="00480F3C"/>
    <w:rsid w:val="00490391"/>
    <w:rsid w:val="00496501"/>
    <w:rsid w:val="004974F8"/>
    <w:rsid w:val="004A6039"/>
    <w:rsid w:val="004C122C"/>
    <w:rsid w:val="004C6911"/>
    <w:rsid w:val="004D3110"/>
    <w:rsid w:val="004D5FAB"/>
    <w:rsid w:val="004D7B3A"/>
    <w:rsid w:val="004E0B4A"/>
    <w:rsid w:val="004E4EA1"/>
    <w:rsid w:val="004F45EF"/>
    <w:rsid w:val="0050244F"/>
    <w:rsid w:val="00503D2E"/>
    <w:rsid w:val="00505EA1"/>
    <w:rsid w:val="00506E08"/>
    <w:rsid w:val="005075E5"/>
    <w:rsid w:val="00510E07"/>
    <w:rsid w:val="00511658"/>
    <w:rsid w:val="00515020"/>
    <w:rsid w:val="0051798A"/>
    <w:rsid w:val="00526153"/>
    <w:rsid w:val="00547CA3"/>
    <w:rsid w:val="0055552A"/>
    <w:rsid w:val="00577F54"/>
    <w:rsid w:val="0058753A"/>
    <w:rsid w:val="0059035D"/>
    <w:rsid w:val="005A554D"/>
    <w:rsid w:val="005B0807"/>
    <w:rsid w:val="005B24F5"/>
    <w:rsid w:val="005B752D"/>
    <w:rsid w:val="005B7B44"/>
    <w:rsid w:val="005B7D3D"/>
    <w:rsid w:val="005C0480"/>
    <w:rsid w:val="005D4B4B"/>
    <w:rsid w:val="005E1BFB"/>
    <w:rsid w:val="005F61D2"/>
    <w:rsid w:val="00604672"/>
    <w:rsid w:val="00604D54"/>
    <w:rsid w:val="00610D33"/>
    <w:rsid w:val="00616A70"/>
    <w:rsid w:val="00621B17"/>
    <w:rsid w:val="00631AE8"/>
    <w:rsid w:val="0064085E"/>
    <w:rsid w:val="0064437B"/>
    <w:rsid w:val="006472DA"/>
    <w:rsid w:val="006507AF"/>
    <w:rsid w:val="006546DE"/>
    <w:rsid w:val="006639A4"/>
    <w:rsid w:val="00670B6C"/>
    <w:rsid w:val="0067200F"/>
    <w:rsid w:val="00673E89"/>
    <w:rsid w:val="00686BC7"/>
    <w:rsid w:val="006959B8"/>
    <w:rsid w:val="006A04BB"/>
    <w:rsid w:val="006B272A"/>
    <w:rsid w:val="006B4959"/>
    <w:rsid w:val="006C2211"/>
    <w:rsid w:val="006D5CCF"/>
    <w:rsid w:val="006E325A"/>
    <w:rsid w:val="006E5CF7"/>
    <w:rsid w:val="006F2470"/>
    <w:rsid w:val="006F4001"/>
    <w:rsid w:val="006F4254"/>
    <w:rsid w:val="007020B2"/>
    <w:rsid w:val="007024B3"/>
    <w:rsid w:val="00705DFA"/>
    <w:rsid w:val="0071005C"/>
    <w:rsid w:val="00717F28"/>
    <w:rsid w:val="0072006B"/>
    <w:rsid w:val="00724726"/>
    <w:rsid w:val="00726495"/>
    <w:rsid w:val="00730098"/>
    <w:rsid w:val="00736E92"/>
    <w:rsid w:val="00742E5D"/>
    <w:rsid w:val="007437C2"/>
    <w:rsid w:val="00766316"/>
    <w:rsid w:val="0076792A"/>
    <w:rsid w:val="007712F1"/>
    <w:rsid w:val="007722ED"/>
    <w:rsid w:val="00776A43"/>
    <w:rsid w:val="00793E01"/>
    <w:rsid w:val="007A044F"/>
    <w:rsid w:val="007A5C34"/>
    <w:rsid w:val="007A679F"/>
    <w:rsid w:val="007A69DB"/>
    <w:rsid w:val="007B4992"/>
    <w:rsid w:val="007C02F4"/>
    <w:rsid w:val="007C557B"/>
    <w:rsid w:val="007E0306"/>
    <w:rsid w:val="007E51E1"/>
    <w:rsid w:val="00806FD5"/>
    <w:rsid w:val="00820BC3"/>
    <w:rsid w:val="00837314"/>
    <w:rsid w:val="00844575"/>
    <w:rsid w:val="00853B5B"/>
    <w:rsid w:val="00856801"/>
    <w:rsid w:val="00857DCB"/>
    <w:rsid w:val="00863A45"/>
    <w:rsid w:val="00880D1F"/>
    <w:rsid w:val="008877E0"/>
    <w:rsid w:val="00890B9E"/>
    <w:rsid w:val="00891877"/>
    <w:rsid w:val="008B46E2"/>
    <w:rsid w:val="008B7BD8"/>
    <w:rsid w:val="008D01B4"/>
    <w:rsid w:val="008D0F0A"/>
    <w:rsid w:val="008D10E4"/>
    <w:rsid w:val="008D5CCB"/>
    <w:rsid w:val="008D74DA"/>
    <w:rsid w:val="008D7FB7"/>
    <w:rsid w:val="008E3067"/>
    <w:rsid w:val="008E3F4E"/>
    <w:rsid w:val="008E616D"/>
    <w:rsid w:val="008F3F1C"/>
    <w:rsid w:val="008F67CE"/>
    <w:rsid w:val="00901800"/>
    <w:rsid w:val="00901FFB"/>
    <w:rsid w:val="00934C5F"/>
    <w:rsid w:val="00936735"/>
    <w:rsid w:val="00944509"/>
    <w:rsid w:val="009457C2"/>
    <w:rsid w:val="0095093C"/>
    <w:rsid w:val="00952B7F"/>
    <w:rsid w:val="00960E62"/>
    <w:rsid w:val="0097416A"/>
    <w:rsid w:val="00980DAB"/>
    <w:rsid w:val="00981883"/>
    <w:rsid w:val="00985B76"/>
    <w:rsid w:val="00985DCB"/>
    <w:rsid w:val="00995E35"/>
    <w:rsid w:val="00996016"/>
    <w:rsid w:val="009A0388"/>
    <w:rsid w:val="009A2287"/>
    <w:rsid w:val="009B5BC4"/>
    <w:rsid w:val="009C14FC"/>
    <w:rsid w:val="009C441B"/>
    <w:rsid w:val="009C68A5"/>
    <w:rsid w:val="009C7158"/>
    <w:rsid w:val="009E0257"/>
    <w:rsid w:val="009E487D"/>
    <w:rsid w:val="009E4DDF"/>
    <w:rsid w:val="009F71D3"/>
    <w:rsid w:val="00A075D1"/>
    <w:rsid w:val="00A12C49"/>
    <w:rsid w:val="00A13CEF"/>
    <w:rsid w:val="00A17247"/>
    <w:rsid w:val="00A35283"/>
    <w:rsid w:val="00A369D2"/>
    <w:rsid w:val="00A40743"/>
    <w:rsid w:val="00A45ECD"/>
    <w:rsid w:val="00A47A0F"/>
    <w:rsid w:val="00A53B85"/>
    <w:rsid w:val="00A546D6"/>
    <w:rsid w:val="00A6442E"/>
    <w:rsid w:val="00A64C43"/>
    <w:rsid w:val="00A71150"/>
    <w:rsid w:val="00A73C33"/>
    <w:rsid w:val="00A7433D"/>
    <w:rsid w:val="00A7434B"/>
    <w:rsid w:val="00A74EF1"/>
    <w:rsid w:val="00A75117"/>
    <w:rsid w:val="00A76149"/>
    <w:rsid w:val="00A8602A"/>
    <w:rsid w:val="00A902B7"/>
    <w:rsid w:val="00A914E3"/>
    <w:rsid w:val="00A949DB"/>
    <w:rsid w:val="00AA25EE"/>
    <w:rsid w:val="00AD083B"/>
    <w:rsid w:val="00AD2E4A"/>
    <w:rsid w:val="00AD6811"/>
    <w:rsid w:val="00AD79F0"/>
    <w:rsid w:val="00AE1009"/>
    <w:rsid w:val="00AF1B12"/>
    <w:rsid w:val="00AF6108"/>
    <w:rsid w:val="00AF75FF"/>
    <w:rsid w:val="00AF7B5D"/>
    <w:rsid w:val="00B120AF"/>
    <w:rsid w:val="00B20E87"/>
    <w:rsid w:val="00B21655"/>
    <w:rsid w:val="00B22E69"/>
    <w:rsid w:val="00B25E79"/>
    <w:rsid w:val="00B3370F"/>
    <w:rsid w:val="00B3371E"/>
    <w:rsid w:val="00B46871"/>
    <w:rsid w:val="00B4742E"/>
    <w:rsid w:val="00B54397"/>
    <w:rsid w:val="00B56F46"/>
    <w:rsid w:val="00B60483"/>
    <w:rsid w:val="00B64150"/>
    <w:rsid w:val="00B73F85"/>
    <w:rsid w:val="00B807A3"/>
    <w:rsid w:val="00B8239C"/>
    <w:rsid w:val="00B83D63"/>
    <w:rsid w:val="00B93255"/>
    <w:rsid w:val="00B957E7"/>
    <w:rsid w:val="00B977FA"/>
    <w:rsid w:val="00BB3D16"/>
    <w:rsid w:val="00BC5479"/>
    <w:rsid w:val="00BD2135"/>
    <w:rsid w:val="00BF6415"/>
    <w:rsid w:val="00C026CC"/>
    <w:rsid w:val="00C0613B"/>
    <w:rsid w:val="00C10A6A"/>
    <w:rsid w:val="00C12044"/>
    <w:rsid w:val="00C1219D"/>
    <w:rsid w:val="00C135DC"/>
    <w:rsid w:val="00C13F64"/>
    <w:rsid w:val="00C277FD"/>
    <w:rsid w:val="00C35091"/>
    <w:rsid w:val="00C4657F"/>
    <w:rsid w:val="00C633D2"/>
    <w:rsid w:val="00C737D0"/>
    <w:rsid w:val="00C81FF1"/>
    <w:rsid w:val="00C91CD0"/>
    <w:rsid w:val="00C94254"/>
    <w:rsid w:val="00C97E19"/>
    <w:rsid w:val="00CA48C4"/>
    <w:rsid w:val="00CB038D"/>
    <w:rsid w:val="00CC57E3"/>
    <w:rsid w:val="00CD10BF"/>
    <w:rsid w:val="00CD282D"/>
    <w:rsid w:val="00CD4B8C"/>
    <w:rsid w:val="00CD5A8C"/>
    <w:rsid w:val="00CD6CF5"/>
    <w:rsid w:val="00CE711C"/>
    <w:rsid w:val="00CF010E"/>
    <w:rsid w:val="00CF1BCA"/>
    <w:rsid w:val="00CF47A1"/>
    <w:rsid w:val="00D0423F"/>
    <w:rsid w:val="00D04717"/>
    <w:rsid w:val="00D06744"/>
    <w:rsid w:val="00D103A8"/>
    <w:rsid w:val="00D10747"/>
    <w:rsid w:val="00D14947"/>
    <w:rsid w:val="00D15B80"/>
    <w:rsid w:val="00D170AD"/>
    <w:rsid w:val="00D17CFB"/>
    <w:rsid w:val="00D262FE"/>
    <w:rsid w:val="00D30D15"/>
    <w:rsid w:val="00D33C0B"/>
    <w:rsid w:val="00D377AB"/>
    <w:rsid w:val="00D40C6D"/>
    <w:rsid w:val="00D4740A"/>
    <w:rsid w:val="00D54729"/>
    <w:rsid w:val="00D617F5"/>
    <w:rsid w:val="00D65A36"/>
    <w:rsid w:val="00D71F6E"/>
    <w:rsid w:val="00D72744"/>
    <w:rsid w:val="00D75088"/>
    <w:rsid w:val="00D75C94"/>
    <w:rsid w:val="00D85629"/>
    <w:rsid w:val="00D90F4A"/>
    <w:rsid w:val="00D92819"/>
    <w:rsid w:val="00D9783E"/>
    <w:rsid w:val="00DC0B97"/>
    <w:rsid w:val="00DC67B4"/>
    <w:rsid w:val="00DC7D9F"/>
    <w:rsid w:val="00DD518C"/>
    <w:rsid w:val="00DD7D55"/>
    <w:rsid w:val="00DE0904"/>
    <w:rsid w:val="00DE2038"/>
    <w:rsid w:val="00DF08EF"/>
    <w:rsid w:val="00E01277"/>
    <w:rsid w:val="00E11FEB"/>
    <w:rsid w:val="00E16462"/>
    <w:rsid w:val="00E21949"/>
    <w:rsid w:val="00E23020"/>
    <w:rsid w:val="00E3176A"/>
    <w:rsid w:val="00E4103C"/>
    <w:rsid w:val="00E42A79"/>
    <w:rsid w:val="00E77093"/>
    <w:rsid w:val="00E830C6"/>
    <w:rsid w:val="00E86D83"/>
    <w:rsid w:val="00E950D8"/>
    <w:rsid w:val="00EA6D36"/>
    <w:rsid w:val="00EE08E6"/>
    <w:rsid w:val="00EE45AC"/>
    <w:rsid w:val="00EF019F"/>
    <w:rsid w:val="00F065D5"/>
    <w:rsid w:val="00F1291B"/>
    <w:rsid w:val="00F13094"/>
    <w:rsid w:val="00F225B4"/>
    <w:rsid w:val="00F23015"/>
    <w:rsid w:val="00F32217"/>
    <w:rsid w:val="00F408E4"/>
    <w:rsid w:val="00F450B9"/>
    <w:rsid w:val="00F60535"/>
    <w:rsid w:val="00F6055A"/>
    <w:rsid w:val="00F64AC7"/>
    <w:rsid w:val="00F67516"/>
    <w:rsid w:val="00F704F8"/>
    <w:rsid w:val="00F75320"/>
    <w:rsid w:val="00F75A19"/>
    <w:rsid w:val="00F80A1C"/>
    <w:rsid w:val="00F820DF"/>
    <w:rsid w:val="00F878D0"/>
    <w:rsid w:val="00FA5E5A"/>
    <w:rsid w:val="00FB73BD"/>
    <w:rsid w:val="00FC05F0"/>
    <w:rsid w:val="00FE0E4F"/>
    <w:rsid w:val="00FE154C"/>
    <w:rsid w:val="00FE1920"/>
    <w:rsid w:val="00FE4A3B"/>
    <w:rsid w:val="00FF04C5"/>
    <w:rsid w:val="00FF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6C6DA"/>
  <w15:docId w15:val="{03117805-7CE1-43BB-9D30-6C34A668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E86D83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1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2018-12-12T08:46:00Z</cp:lastPrinted>
  <dcterms:created xsi:type="dcterms:W3CDTF">2023-12-27T02:28:00Z</dcterms:created>
  <dcterms:modified xsi:type="dcterms:W3CDTF">2023-12-27T02:28:00Z</dcterms:modified>
</cp:coreProperties>
</file>