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C245D" w14:textId="3308C304" w:rsidR="00F361AC" w:rsidRPr="00CA0E39" w:rsidRDefault="00E950D8" w:rsidP="00CA0E39">
      <w:pPr>
        <w:tabs>
          <w:tab w:val="left" w:pos="851"/>
          <w:tab w:val="left" w:pos="1418"/>
        </w:tabs>
        <w:spacing w:line="400" w:lineRule="exact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ที่</w:t>
      </w:r>
      <w:r w:rsidRPr="00711BD3">
        <w:rPr>
          <w:rFonts w:ascii="TH SarabunIT๙" w:hAnsi="TH SarabunIT๙" w:cs="TH SarabunIT๙"/>
        </w:rPr>
        <w:t xml:space="preserve"> </w:t>
      </w:r>
      <w:proofErr w:type="spellStart"/>
      <w:r w:rsidR="007A69DB" w:rsidRPr="00711BD3">
        <w:rPr>
          <w:rFonts w:ascii="TH SarabunIT๙" w:hAnsi="TH SarabunIT๙" w:cs="TH SarabunIT๙"/>
          <w:cs/>
        </w:rPr>
        <w:t>ตผ</w:t>
      </w:r>
      <w:proofErr w:type="spellEnd"/>
      <w:r w:rsidRPr="00711BD3">
        <w:rPr>
          <w:rFonts w:ascii="TH SarabunIT๙" w:hAnsi="TH SarabunIT๙" w:cs="TH SarabunIT๙"/>
        </w:rPr>
        <w:t xml:space="preserve"> </w:t>
      </w:r>
      <w:r w:rsidR="00E56AA0">
        <w:rPr>
          <w:rFonts w:ascii="TH SarabunIT๙" w:hAnsi="TH SarabunIT๙" w:cs="TH SarabunIT๙" w:hint="cs"/>
          <w:cs/>
        </w:rPr>
        <w:t>..........</w:t>
      </w:r>
      <w:r w:rsidR="003A0D39" w:rsidRPr="00711BD3">
        <w:rPr>
          <w:rFonts w:ascii="TH SarabunIT๙" w:hAnsi="TH SarabunIT๙" w:cs="TH SarabunIT๙"/>
          <w:cs/>
        </w:rPr>
        <w:t xml:space="preserve"> </w:t>
      </w:r>
      <w:r w:rsidRPr="00711BD3">
        <w:rPr>
          <w:rFonts w:ascii="TH SarabunIT๙" w:hAnsi="TH SarabunIT๙" w:cs="TH SarabunIT๙"/>
        </w:rPr>
        <w:t>/</w:t>
      </w:r>
      <w:r w:rsidR="00E56AA0">
        <w:rPr>
          <w:rFonts w:ascii="TH SarabunIT๙" w:hAnsi="TH SarabunIT๙" w:cs="TH SarabunIT๙" w:hint="cs"/>
          <w:cs/>
        </w:rPr>
        <w:t>........</w:t>
      </w:r>
      <w:r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="00D10747"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B83D63" w:rsidRPr="00711BD3">
        <w:rPr>
          <w:rFonts w:ascii="TH SarabunIT๙" w:hAnsi="TH SarabunIT๙" w:cs="TH SarabunIT๙"/>
        </w:rPr>
        <w:tab/>
      </w:r>
      <w:r w:rsidR="003A0D39" w:rsidRPr="00711BD3">
        <w:rPr>
          <w:rFonts w:ascii="TH SarabunIT๙" w:hAnsi="TH SarabunIT๙" w:cs="TH SarabunIT๙"/>
        </w:rPr>
        <w:tab/>
      </w:r>
      <w:r w:rsidR="00F361AC" w:rsidRPr="00711BD3">
        <w:rPr>
          <w:rFonts w:ascii="TH SarabunIT๙" w:hAnsi="TH SarabunIT๙" w:cs="TH SarabunIT๙"/>
        </w:rPr>
        <w:t xml:space="preserve"> </w:t>
      </w:r>
      <w:r w:rsidR="00F361AC" w:rsidRPr="00CA0E39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F361AC" w:rsidRPr="00CA0E39">
        <w:rPr>
          <w:rFonts w:ascii="TH SarabunIT๙" w:hAnsi="TH SarabunIT๙" w:cs="TH SarabunIT๙"/>
        </w:rPr>
        <w:tab/>
      </w:r>
    </w:p>
    <w:p w14:paraId="45BEE862" w14:textId="16A412EE" w:rsidR="000E626E" w:rsidRPr="005D5B7C" w:rsidRDefault="00711BD3" w:rsidP="005D5B7C">
      <w:pPr>
        <w:spacing w:line="400" w:lineRule="exact"/>
        <w:ind w:firstLine="5850"/>
        <w:rPr>
          <w:rFonts w:ascii="TH SarabunIT๙" w:hAnsi="TH SarabunIT๙" w:cs="TH SarabunIT๙"/>
          <w:b/>
          <w:bCs/>
          <w:u w:val="dotted"/>
          <w:cs/>
        </w:rPr>
      </w:pPr>
      <w:r w:rsidRPr="00CA0E39">
        <w:rPr>
          <w:rFonts w:ascii="TH SarabunIT๙" w:hAnsi="TH SarabunIT๙" w:cs="TH SarabunIT๙"/>
          <w:cs/>
        </w:rPr>
        <w:t xml:space="preserve">ถนนพระรามที่ </w:t>
      </w:r>
      <w:r w:rsidRPr="00CA0E39">
        <w:rPr>
          <w:rFonts w:ascii="TH SarabunIT๙" w:hAnsi="TH SarabunIT๙" w:cs="TH SarabunIT๙"/>
        </w:rPr>
        <w:t>6</w:t>
      </w:r>
      <w:r w:rsidRPr="00CA0E39">
        <w:rPr>
          <w:rFonts w:ascii="TH SarabunIT๙" w:hAnsi="TH SarabunIT๙" w:cs="TH SarabunIT๙"/>
          <w:cs/>
        </w:rPr>
        <w:t xml:space="preserve"> กทม. </w:t>
      </w:r>
      <w:r w:rsidRPr="00CA0E39">
        <w:rPr>
          <w:rFonts w:ascii="TH SarabunIT๙" w:hAnsi="TH SarabunIT๙" w:cs="TH SarabunIT๙"/>
        </w:rPr>
        <w:t>10400</w:t>
      </w:r>
    </w:p>
    <w:p w14:paraId="47E5D9C2" w14:textId="2C0FE727" w:rsidR="00D30D15" w:rsidRPr="00711BD3" w:rsidRDefault="00D30D15" w:rsidP="00CA0E39">
      <w:pPr>
        <w:tabs>
          <w:tab w:val="left" w:pos="851"/>
          <w:tab w:val="left" w:pos="1418"/>
          <w:tab w:val="left" w:pos="4395"/>
        </w:tabs>
        <w:spacing w:before="120" w:line="400" w:lineRule="exact"/>
        <w:rPr>
          <w:rFonts w:ascii="TH SarabunIT๙" w:hAnsi="TH SarabunIT๙" w:cs="TH SarabunIT๙"/>
        </w:rPr>
      </w:pP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Pr="00711BD3">
        <w:rPr>
          <w:rFonts w:ascii="TH SarabunIT๙" w:hAnsi="TH SarabunIT๙" w:cs="TH SarabunIT๙"/>
        </w:rPr>
        <w:tab/>
      </w:r>
      <w:r w:rsidR="00E56AA0">
        <w:rPr>
          <w:rFonts w:ascii="TH SarabunIT๙" w:hAnsi="TH SarabunIT๙" w:cs="TH SarabunIT๙" w:hint="cs"/>
          <w:cs/>
        </w:rPr>
        <w:t>วัน เดือน ปี</w:t>
      </w:r>
    </w:p>
    <w:p w14:paraId="57DFBF5E" w14:textId="751A1C71" w:rsidR="00443568" w:rsidRDefault="00F225B4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cs/>
        </w:rPr>
      </w:pPr>
      <w:r w:rsidRPr="00711BD3">
        <w:rPr>
          <w:rFonts w:ascii="TH SarabunIT๙" w:hAnsi="TH SarabunIT๙" w:cs="TH SarabunIT๙"/>
          <w:cs/>
        </w:rPr>
        <w:t xml:space="preserve">เรื่อง  </w:t>
      </w:r>
      <w:r w:rsidR="00443568">
        <w:rPr>
          <w:rFonts w:ascii="TH SarabunPSK" w:hAnsi="TH SarabunPSK" w:cs="TH SarabunPSK" w:hint="cs"/>
          <w:cs/>
        </w:rPr>
        <w:t>แจ้งการเข้าตรวจ</w:t>
      </w:r>
      <w:r w:rsidR="00750185">
        <w:rPr>
          <w:rFonts w:ascii="TH SarabunPSK" w:hAnsi="TH SarabunPSK" w:cs="TH SarabunPSK" w:hint="cs"/>
          <w:cs/>
        </w:rPr>
        <w:t>สอบ</w:t>
      </w:r>
    </w:p>
    <w:p w14:paraId="3DBD5576" w14:textId="0FDAE673" w:rsidR="001C3849" w:rsidRDefault="00D30D15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</w:rPr>
      </w:pPr>
      <w:r w:rsidRPr="00711BD3">
        <w:rPr>
          <w:rFonts w:ascii="TH SarabunIT๙" w:hAnsi="TH SarabunIT๙" w:cs="TH SarabunIT๙"/>
          <w:cs/>
        </w:rPr>
        <w:t>เรียน</w:t>
      </w:r>
      <w:r w:rsidR="00F225B4" w:rsidRPr="00711BD3">
        <w:rPr>
          <w:rFonts w:ascii="TH SarabunIT๙" w:hAnsi="TH SarabunIT๙" w:cs="TH SarabunIT๙"/>
          <w:cs/>
        </w:rPr>
        <w:t xml:space="preserve">  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.............(</w:t>
      </w:r>
      <w:r w:rsidR="00E56AA0" w:rsidRPr="00195D42">
        <w:rPr>
          <w:rFonts w:ascii="TH SarabunIT๙" w:hAnsi="TH SarabunIT๙" w:cs="TH SarabunIT๙" w:hint="cs"/>
          <w:b/>
          <w:bCs/>
          <w:spacing w:val="-6"/>
          <w:u w:val="dotted"/>
          <w:cs/>
        </w:rPr>
        <w:t>ระบุตำแหน่ง</w:t>
      </w:r>
      <w:r w:rsidR="00245A9D" w:rsidRPr="00195D42">
        <w:rPr>
          <w:rFonts w:ascii="TH SarabunIT๙" w:hAnsi="TH SarabunIT๙" w:cs="TH SarabunIT๙" w:hint="cs"/>
          <w:b/>
          <w:bCs/>
          <w:spacing w:val="-6"/>
          <w:u w:val="dotted"/>
          <w:cs/>
        </w:rPr>
        <w:t>หัวหน้าหน่วยงานย่อย</w:t>
      </w:r>
      <w:r w:rsidR="00E56AA0" w:rsidRPr="007F7A90">
        <w:rPr>
          <w:rFonts w:ascii="TH SarabunIT๙" w:hAnsi="TH SarabunIT๙" w:cs="TH SarabunIT๙" w:hint="cs"/>
          <w:spacing w:val="-6"/>
          <w:u w:val="dotted"/>
          <w:cs/>
        </w:rPr>
        <w:t>).....................................</w:t>
      </w:r>
    </w:p>
    <w:p w14:paraId="1B8E9F64" w14:textId="15AC49E7" w:rsidR="004F4B0B" w:rsidRPr="00195D42" w:rsidRDefault="00245A9D" w:rsidP="00443568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อ้างถึง</w:t>
      </w:r>
      <w:r w:rsidR="004F4B0B" w:rsidRPr="004F4B0B">
        <w:rPr>
          <w:rFonts w:ascii="TH SarabunIT๙" w:hAnsi="TH SarabunIT๙" w:cs="TH SarabunIT๙" w:hint="cs"/>
          <w:cs/>
        </w:rPr>
        <w:t xml:space="preserve"> </w:t>
      </w:r>
      <w:r w:rsidR="004F4B0B"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 w:hint="cs"/>
          <w:u w:val="dotted"/>
          <w:cs/>
        </w:rPr>
        <w:t>หนังสือ (แจ้งการเข้าตรวจสอบ</w:t>
      </w:r>
      <w:r w:rsidR="00E83A88">
        <w:rPr>
          <w:rFonts w:ascii="TH SarabunIT๙" w:hAnsi="TH SarabunIT๙" w:cs="TH SarabunIT๙" w:hint="cs"/>
          <w:u w:val="dotted"/>
          <w:cs/>
        </w:rPr>
        <w:t>ต่อ</w:t>
      </w:r>
      <w:r>
        <w:rPr>
          <w:rFonts w:ascii="TH SarabunIT๙" w:hAnsi="TH SarabunIT๙" w:cs="TH SarabunIT๙" w:hint="cs"/>
          <w:u w:val="dotted"/>
          <w:cs/>
        </w:rPr>
        <w:t>ผู้รับตรวจ</w:t>
      </w:r>
      <w:r w:rsidRPr="00195D42">
        <w:rPr>
          <w:rFonts w:ascii="TH SarabunIT๙" w:hAnsi="TH SarabunIT๙" w:cs="TH SarabunIT๙" w:hint="cs"/>
          <w:u w:val="dotted"/>
          <w:cs/>
        </w:rPr>
        <w:t>)</w:t>
      </w:r>
      <w:r w:rsidR="00195D42" w:rsidRPr="00195D42">
        <w:rPr>
          <w:rFonts w:ascii="TH SarabunIT๙" w:hAnsi="TH SarabunIT๙" w:cs="TH SarabunIT๙" w:hint="cs"/>
          <w:u w:val="dotted"/>
          <w:cs/>
        </w:rPr>
        <w:t xml:space="preserve">   </w:t>
      </w:r>
      <w:r w:rsidR="00195D42" w:rsidRPr="00195D42">
        <w:rPr>
          <w:rFonts w:ascii="TH SarabunIT๙" w:hAnsi="TH SarabunIT๙" w:cs="TH SarabunIT๙" w:hint="cs"/>
          <w:cs/>
        </w:rPr>
        <w:t xml:space="preserve">     </w:t>
      </w:r>
    </w:p>
    <w:p w14:paraId="6580F47C" w14:textId="3FBF981E" w:rsidR="000C6B3C" w:rsidRDefault="000C6B3C" w:rsidP="000C6B3C">
      <w:pPr>
        <w:tabs>
          <w:tab w:val="left" w:pos="4395"/>
          <w:tab w:val="left" w:pos="4962"/>
          <w:tab w:val="left" w:pos="5812"/>
          <w:tab w:val="left" w:pos="7655"/>
        </w:tabs>
        <w:spacing w:before="120" w:line="400" w:lineRule="exact"/>
        <w:ind w:left="532" w:hanging="532"/>
        <w:jc w:val="thaiDistribute"/>
        <w:rPr>
          <w:rFonts w:ascii="TH SarabunIT๙" w:hAnsi="TH SarabunIT๙" w:cs="TH SarabunIT๙"/>
          <w:u w:val="dotted"/>
          <w:cs/>
        </w:rPr>
      </w:pPr>
      <w:r>
        <w:rPr>
          <w:rFonts w:ascii="TH SarabunIT๙" w:hAnsi="TH SarabunIT๙" w:cs="TH SarabunIT๙"/>
          <w:cs/>
        </w:rPr>
        <w:t xml:space="preserve">สิ่งที่ส่งมาด้วย  </w:t>
      </w:r>
      <w:r>
        <w:rPr>
          <w:rFonts w:ascii="TH SarabunIT๙" w:hAnsi="TH SarabunIT๙" w:cs="TH SarabunIT๙"/>
          <w:u w:val="dotted"/>
          <w:cs/>
        </w:rPr>
        <w:t xml:space="preserve">  (  รายการเอกสาร    (ถ้ามี))</w:t>
      </w:r>
    </w:p>
    <w:p w14:paraId="289624E9" w14:textId="0C5EAA95" w:rsidR="001B3250" w:rsidRDefault="00245A9D" w:rsidP="00195D42">
      <w:pPr>
        <w:tabs>
          <w:tab w:val="left" w:pos="1134"/>
        </w:tabs>
        <w:spacing w:before="120"/>
        <w:ind w:firstLine="1134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spacing w:val="-4"/>
          <w:cs/>
        </w:rPr>
        <w:t xml:space="preserve">ตามหนังสือที่อ้างถึง </w:t>
      </w:r>
      <w:r w:rsidR="00750185" w:rsidRPr="00750185">
        <w:rPr>
          <w:rFonts w:ascii="TH SarabunIT๙" w:hAnsi="TH SarabunIT๙" w:cs="TH SarabunIT๙"/>
          <w:spacing w:val="-4"/>
          <w:cs/>
        </w:rPr>
        <w:t>ผู้ว่าการตรวจเงินแผ่นดิน โดย</w:t>
      </w:r>
      <w:r w:rsidR="00443568" w:rsidRPr="00750185">
        <w:rPr>
          <w:rFonts w:ascii="TH SarabunIT๙" w:hAnsi="TH SarabunIT๙" w:cs="TH SarabunIT๙"/>
          <w:cs/>
        </w:rPr>
        <w:t>สำนัก</w:t>
      </w:r>
      <w:r w:rsidR="00E56AA0">
        <w:rPr>
          <w:rFonts w:ascii="TH SarabunIT๙" w:hAnsi="TH SarabunIT๙" w:cs="TH SarabunIT๙" w:hint="cs"/>
          <w:cs/>
        </w:rPr>
        <w:t>.....................................</w:t>
      </w:r>
      <w:r w:rsidR="00443568" w:rsidRPr="00750185">
        <w:rPr>
          <w:rFonts w:ascii="TH SarabunIT๙" w:hAnsi="TH SarabunIT๙" w:cs="TH SarabunIT๙"/>
          <w:cs/>
        </w:rPr>
        <w:t xml:space="preserve"> </w:t>
      </w:r>
      <w:r>
        <w:rPr>
          <w:rFonts w:ascii="TH SarabunIT๙" w:hAnsi="TH SarabunIT๙" w:cs="TH SarabunIT๙" w:hint="cs"/>
          <w:cs/>
        </w:rPr>
        <w:t>ได้แจ้งให้ ..(ผู้รับตรวจ)....ทราบว่า</w:t>
      </w:r>
      <w:r w:rsidR="00750185" w:rsidRPr="00750185">
        <w:rPr>
          <w:rFonts w:ascii="TH SarabunIT๙" w:hAnsi="TH SarabunIT๙" w:cs="TH SarabunIT๙"/>
          <w:cs/>
        </w:rPr>
        <w:t>จะ</w:t>
      </w:r>
      <w:r w:rsidR="00E54523">
        <w:rPr>
          <w:rFonts w:ascii="TH SarabunIT๙" w:hAnsi="TH SarabunIT๙" w:cs="TH SarabunIT๙" w:hint="cs"/>
          <w:cs/>
        </w:rPr>
        <w:t>ดำเนินการ</w:t>
      </w:r>
      <w:r w:rsidR="00750185" w:rsidRPr="00750185">
        <w:rPr>
          <w:rFonts w:ascii="TH SarabunIT๙" w:hAnsi="TH SarabunIT๙" w:cs="TH SarabunIT๙"/>
          <w:cs/>
        </w:rPr>
        <w:t>ตรวจสอบ</w:t>
      </w:r>
      <w:r w:rsidR="00822D17" w:rsidRPr="00750185">
        <w:rPr>
          <w:rFonts w:ascii="TH SarabunIT๙" w:hAnsi="TH SarabunIT๙" w:cs="TH SarabunIT๙"/>
          <w:spacing w:val="-4"/>
          <w:cs/>
        </w:rPr>
        <w:t>การ</w:t>
      </w:r>
      <w:r w:rsidR="00E54523">
        <w:rPr>
          <w:rFonts w:ascii="TH SarabunIT๙" w:hAnsi="TH SarabunIT๙" w:cs="TH SarabunIT๙" w:hint="cs"/>
          <w:spacing w:val="-4"/>
          <w:cs/>
        </w:rPr>
        <w:t>ปฏิบัติตามกฎหมาย</w:t>
      </w:r>
      <w:r w:rsidR="00750185" w:rsidRPr="00195D42">
        <w:rPr>
          <w:rFonts w:ascii="TH SarabunIT๙" w:hAnsi="TH SarabunIT๙" w:cs="TH SarabunIT๙"/>
          <w:u w:val="dotted"/>
          <w:cs/>
        </w:rPr>
        <w:t xml:space="preserve"> </w:t>
      </w:r>
      <w:r w:rsidR="00750185" w:rsidRPr="00F4142C">
        <w:rPr>
          <w:rFonts w:ascii="TH SarabunIT๙" w:hAnsi="TH SarabunIT๙" w:cs="TH SarabunIT๙"/>
          <w:u w:val="dotted"/>
          <w:cs/>
        </w:rPr>
        <w:t>(</w:t>
      </w:r>
      <w:r w:rsidR="00195D42" w:rsidRPr="00F4142C">
        <w:rPr>
          <w:rFonts w:ascii="TH SarabunIT๙" w:hAnsi="TH SarabunIT๙" w:cs="TH SarabunIT๙" w:hint="cs"/>
          <w:u w:val="dotted"/>
          <w:cs/>
        </w:rPr>
        <w:t>ระบุ</w:t>
      </w:r>
      <w:r w:rsidR="00750185" w:rsidRPr="00F4142C">
        <w:rPr>
          <w:rFonts w:ascii="TH SarabunIT๙" w:hAnsi="TH SarabunIT๙" w:cs="TH SarabunIT๙"/>
          <w:u w:val="dotted"/>
          <w:cs/>
        </w:rPr>
        <w:t>ชื่อ</w:t>
      </w:r>
      <w:r w:rsidR="00750185" w:rsidRPr="00195D42">
        <w:rPr>
          <w:rFonts w:ascii="TH SarabunIT๙" w:hAnsi="TH SarabunIT๙" w:cs="TH SarabunIT๙"/>
          <w:u w:val="dotted"/>
          <w:cs/>
        </w:rPr>
        <w:t xml:space="preserve">งาน โครงการ สัญญา กิจกรรม) </w:t>
      </w:r>
      <w:r w:rsidR="00822D17" w:rsidRPr="00750185">
        <w:rPr>
          <w:rFonts w:ascii="TH SarabunIT๙" w:hAnsi="TH SarabunIT๙" w:cs="TH SarabunIT๙"/>
          <w:cs/>
        </w:rPr>
        <w:t>ของ</w:t>
      </w:r>
      <w:r w:rsidR="00750185">
        <w:rPr>
          <w:rFonts w:ascii="TH SarabunIT๙" w:hAnsi="TH SarabunIT๙" w:cs="TH SarabunIT๙" w:hint="cs"/>
          <w:cs/>
        </w:rPr>
        <w:t xml:space="preserve"> </w:t>
      </w:r>
      <w:r w:rsidR="00E54523" w:rsidRPr="00E56AA0">
        <w:rPr>
          <w:rFonts w:ascii="TH SarabunIT๙" w:hAnsi="TH SarabunIT๙" w:cs="TH SarabunIT๙" w:hint="cs"/>
          <w:u w:val="dotted"/>
          <w:cs/>
        </w:rPr>
        <w:t>(ชื่อหน่วย</w:t>
      </w:r>
      <w:r w:rsidR="00E56AA0">
        <w:rPr>
          <w:rFonts w:ascii="TH SarabunIT๙" w:hAnsi="TH SarabunIT๙" w:cs="TH SarabunIT๙" w:hint="cs"/>
          <w:u w:val="dotted"/>
          <w:cs/>
        </w:rPr>
        <w:t>รับตรวจ</w:t>
      </w:r>
      <w:r w:rsidR="00E54523" w:rsidRPr="00E56AA0">
        <w:rPr>
          <w:rFonts w:ascii="TH SarabunIT๙" w:hAnsi="TH SarabunIT๙" w:cs="TH SarabunIT๙" w:hint="cs"/>
          <w:u w:val="dotted"/>
          <w:cs/>
        </w:rPr>
        <w:t>)</w:t>
      </w:r>
      <w:r w:rsidR="00E54523">
        <w:rPr>
          <w:rFonts w:ascii="TH SarabunIT๙" w:hAnsi="TH SarabunIT๙" w:cs="TH SarabunIT๙" w:hint="cs"/>
          <w:cs/>
        </w:rPr>
        <w:t xml:space="preserve"> </w:t>
      </w:r>
      <w:r>
        <w:rPr>
          <w:rFonts w:ascii="TH SarabunIT๙" w:hAnsi="TH SarabunIT๙" w:cs="TH SarabunIT๙"/>
          <w:cs/>
        </w:rPr>
        <w:t>โดยมีเจ้าหน้าที่ที่ผู้ว่าการตรวจเงินแผ่นดินมอบหมายให้ดำเนินการตรวจสอบ ดังนี้</w:t>
      </w:r>
    </w:p>
    <w:p w14:paraId="2AD8460D" w14:textId="6CA4C301" w:rsidR="00912BB5" w:rsidRDefault="00912BB5" w:rsidP="00195D42">
      <w:pPr>
        <w:pStyle w:val="af0"/>
        <w:widowControl/>
        <w:tabs>
          <w:tab w:val="left" w:pos="3544"/>
          <w:tab w:val="left" w:pos="5812"/>
        </w:tabs>
        <w:spacing w:before="120"/>
        <w:ind w:right="-108" w:firstLine="113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๑. </w:t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ผู้กำกับดูแล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</w:p>
    <w:p w14:paraId="7ECE7AC1" w14:textId="6C2550C1" w:rsidR="009A5DBF" w:rsidRDefault="009729C3" w:rsidP="009A5DBF">
      <w:pPr>
        <w:pStyle w:val="af0"/>
        <w:widowControl/>
        <w:tabs>
          <w:tab w:val="left" w:pos="3544"/>
          <w:tab w:val="left" w:pos="5812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๒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หัวหน้าผู้ปฏิบัติงาน  </w:t>
      </w:r>
    </w:p>
    <w:p w14:paraId="3A927004" w14:textId="08E8F566" w:rsidR="00206E12" w:rsidRDefault="00CC2D2A" w:rsidP="00E56AA0">
      <w:pPr>
        <w:pStyle w:val="af0"/>
        <w:widowControl/>
        <w:tabs>
          <w:tab w:val="left" w:pos="3544"/>
          <w:tab w:val="left" w:pos="5812"/>
          <w:tab w:val="left" w:pos="7230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๓. </w:t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.........(ตำแหน่ง).........</w:t>
      </w:r>
      <w:r w:rsidR="00E56AA0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E56AA0">
        <w:rPr>
          <w:rFonts w:ascii="TH SarabunPSK" w:hAnsi="TH SarabunPSK" w:cs="TH SarabunPSK" w:hint="cs"/>
          <w:sz w:val="32"/>
          <w:szCs w:val="32"/>
          <w:cs/>
          <w:lang w:bidi="th-TH"/>
        </w:rPr>
        <w:t>ผู้ปฏิบัติงาน</w:t>
      </w:r>
    </w:p>
    <w:p w14:paraId="34C55548" w14:textId="55C36E9A" w:rsidR="009A5DBF" w:rsidRDefault="009729C3" w:rsidP="009A5DBF">
      <w:pPr>
        <w:pStyle w:val="af0"/>
        <w:widowControl/>
        <w:tabs>
          <w:tab w:val="left" w:pos="3544"/>
          <w:tab w:val="left" w:pos="5812"/>
          <w:tab w:val="left" w:pos="7230"/>
        </w:tabs>
        <w:ind w:right="-108" w:firstLine="1134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๔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......(ชื่อ-นามสกุล)...........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..........(ตำแหน่ง)........</w:t>
      </w:r>
      <w:r w:rsidR="009A5DBF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9A5DBF">
        <w:rPr>
          <w:rFonts w:ascii="TH SarabunPSK" w:hAnsi="TH SarabunPSK" w:cs="TH SarabunPSK" w:hint="cs"/>
          <w:sz w:val="32"/>
          <w:szCs w:val="32"/>
          <w:cs/>
          <w:lang w:bidi="th-TH"/>
        </w:rPr>
        <w:t>ผู้ปฏิบัติงาน</w:t>
      </w:r>
      <w:r w:rsidR="009A5DBF">
        <w:rPr>
          <w:rFonts w:ascii="TH SarabunPSK" w:hAnsi="TH SarabunPSK" w:cs="TH SarabunPSK"/>
          <w:sz w:val="32"/>
          <w:szCs w:val="32"/>
          <w:lang w:bidi="th-TH"/>
        </w:rPr>
        <w:tab/>
      </w:r>
    </w:p>
    <w:p w14:paraId="4BC0FE04" w14:textId="7614A168" w:rsidR="00245A9D" w:rsidRPr="00245A9D" w:rsidRDefault="00245A9D" w:rsidP="00245A9D">
      <w:pPr>
        <w:pStyle w:val="af0"/>
        <w:widowControl/>
        <w:tabs>
          <w:tab w:val="left" w:pos="3544"/>
          <w:tab w:val="left" w:pos="5812"/>
          <w:tab w:val="left" w:pos="7230"/>
        </w:tabs>
        <w:ind w:right="-108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245A9D">
        <w:rPr>
          <w:rFonts w:ascii="TH SarabunIT๙" w:hAnsi="TH SarabunIT๙" w:cs="TH SarabunIT๙" w:hint="cs"/>
          <w:sz w:val="32"/>
          <w:szCs w:val="32"/>
          <w:cs/>
          <w:lang w:bidi="th-TH"/>
        </w:rPr>
        <w:t>และ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>ได้</w:t>
      </w:r>
      <w:r w:rsidRPr="00245A9D">
        <w:rPr>
          <w:rFonts w:ascii="TH SarabunIT๙" w:hAnsi="TH SarabunIT๙" w:cs="TH SarabunIT๙" w:hint="cs"/>
          <w:sz w:val="32"/>
          <w:szCs w:val="32"/>
          <w:cs/>
          <w:lang w:bidi="th-TH"/>
        </w:rPr>
        <w:t>ขอความร่วมมือ</w:t>
      </w:r>
      <w:r w:rsidRPr="00245A9D">
        <w:rPr>
          <w:rFonts w:ascii="TH SarabunIT๙" w:hAnsi="TH SarabunIT๙" w:cs="TH SarabunIT๙" w:hint="cs"/>
          <w:spacing w:val="-4"/>
          <w:sz w:val="32"/>
          <w:szCs w:val="32"/>
          <w:cs/>
        </w:rPr>
        <w:t>แจ้งให้ส่วนงานภายในและเจ้าหน้าที่ที่เกี่ยวข้องทราบ เพื่อให้ความร่วมมือและอำนวยความสะดวก</w:t>
      </w:r>
      <w:r w:rsidRPr="00245A9D">
        <w:rPr>
          <w:rFonts w:ascii="TH SarabunIT๙" w:hAnsi="TH SarabunIT๙" w:cs="TH SarabunIT๙" w:hint="cs"/>
          <w:spacing w:val="-4"/>
          <w:sz w:val="32"/>
          <w:szCs w:val="32"/>
          <w:cs/>
          <w:lang w:bidi="th-TH"/>
        </w:rPr>
        <w:t xml:space="preserve"> และ</w:t>
      </w:r>
      <w:r w:rsidRPr="00245A9D">
        <w:rPr>
          <w:rFonts w:ascii="TH SarabunIT๙" w:hAnsi="TH SarabunIT๙" w:cs="TH SarabunIT๙" w:hint="cs"/>
          <w:sz w:val="32"/>
          <w:szCs w:val="32"/>
          <w:cs/>
        </w:rPr>
        <w:t>จัดเตรียม/ขอให้ส่งมอบ เอกสารและข้อมูลเกี่ยวกับการดำเนินงาน</w:t>
      </w:r>
      <w:r w:rsidR="000C6B3C">
        <w:rPr>
          <w:rFonts w:ascii="TH SarabunIT๙" w:hAnsi="TH SarabunIT๙" w:cs="TH SarabunIT๙" w:hint="cs"/>
          <w:sz w:val="32"/>
          <w:szCs w:val="32"/>
          <w:cs/>
          <w:lang w:bidi="th-TH"/>
        </w:rPr>
        <w:t>เรื่องดังกล่าว</w:t>
      </w:r>
      <w:r w:rsidRPr="00245A9D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รวมทั้ง</w:t>
      </w:r>
      <w:r w:rsidRPr="00245A9D">
        <w:rPr>
          <w:rFonts w:ascii="TH SarabunIT๙" w:hAnsi="TH SarabunIT๙" w:cs="TH SarabunIT๙" w:hint="cs"/>
          <w:sz w:val="32"/>
          <w:szCs w:val="32"/>
          <w:cs/>
        </w:rPr>
        <w:t>ขอความอนุเคราะห์จัดเตรียมสถานที่ให้เจ้าหน้าที่ปฏิบัติงานในระหว่างการตรวจสอบ</w:t>
      </w:r>
      <w:r w:rsidRPr="00245A9D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ความละเอียดแจ้งแล้ว นั้น</w:t>
      </w:r>
    </w:p>
    <w:p w14:paraId="22EF8493" w14:textId="099C85A4" w:rsidR="00C30D07" w:rsidRPr="005D5B7C" w:rsidRDefault="000C6B3C" w:rsidP="00F4142C">
      <w:pPr>
        <w:tabs>
          <w:tab w:val="left" w:pos="1134"/>
        </w:tabs>
        <w:ind w:firstLine="1134"/>
        <w:jc w:val="thaiDistribute"/>
        <w:rPr>
          <w:rFonts w:ascii="TH SarabunIT๙" w:hAnsi="TH SarabunIT๙" w:cs="TH SarabunIT๙"/>
          <w:spacing w:val="-4"/>
        </w:rPr>
      </w:pPr>
      <w:r>
        <w:rPr>
          <w:rFonts w:ascii="TH SarabunIT๙" w:hAnsi="TH SarabunIT๙" w:cs="TH SarabunIT๙" w:hint="cs"/>
          <w:spacing w:val="-4"/>
          <w:cs/>
        </w:rPr>
        <w:t>ในการนี้ สำนัก..............................</w:t>
      </w:r>
      <w:r w:rsidR="00245A9D">
        <w:rPr>
          <w:rFonts w:ascii="TH SarabunIT๙" w:hAnsi="TH SarabunIT๙" w:cs="TH SarabunIT๙" w:hint="cs"/>
          <w:spacing w:val="-4"/>
          <w:cs/>
        </w:rPr>
        <w:t xml:space="preserve"> </w:t>
      </w:r>
      <w:r>
        <w:rPr>
          <w:rFonts w:ascii="TH SarabunIT๙" w:hAnsi="TH SarabunIT๙" w:cs="TH SarabunIT๙" w:hint="cs"/>
          <w:spacing w:val="-4"/>
          <w:cs/>
        </w:rPr>
        <w:t>จึงขอความร่วมมือท่าน ดำเนินการดังนี้</w:t>
      </w:r>
      <w:r w:rsidR="00245A9D" w:rsidRPr="00245A9D">
        <w:rPr>
          <w:rFonts w:ascii="TH SarabunIT๙" w:hAnsi="TH SarabunIT๙" w:cs="TH SarabunIT๙" w:hint="cs"/>
          <w:spacing w:val="-4"/>
          <w:cs/>
        </w:rPr>
        <w:t xml:space="preserve"> </w:t>
      </w:r>
    </w:p>
    <w:p w14:paraId="05553D2D" w14:textId="1C8A297A" w:rsidR="00C30D07" w:rsidRPr="00F4142C" w:rsidRDefault="00C30D07" w:rsidP="00F4142C">
      <w:pPr>
        <w:tabs>
          <w:tab w:val="left" w:pos="1134"/>
        </w:tabs>
        <w:ind w:firstLine="1134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๑. </w:t>
      </w:r>
      <w:r w:rsidR="000C6B3C">
        <w:rPr>
          <w:rFonts w:ascii="TH SarabunIT๙" w:hAnsi="TH SarabunIT๙" w:cs="TH SarabunIT๙" w:hint="cs"/>
          <w:spacing w:val="-4"/>
          <w:cs/>
        </w:rPr>
        <w:t>มอบหมาย</w:t>
      </w:r>
      <w:r w:rsidRPr="001177A6">
        <w:rPr>
          <w:rFonts w:ascii="TH SarabunIT๙" w:hAnsi="TH SarabunIT๙" w:cs="TH SarabunIT๙" w:hint="cs"/>
          <w:spacing w:val="-4"/>
          <w:cs/>
        </w:rPr>
        <w:t>เจ้าหน้าที่ผู้ประสานงาน</w:t>
      </w:r>
      <w:r w:rsidR="000C6B3C">
        <w:rPr>
          <w:rFonts w:ascii="TH SarabunIT๙" w:hAnsi="TH SarabunIT๙" w:cs="TH SarabunIT๙" w:hint="cs"/>
          <w:spacing w:val="-4"/>
          <w:cs/>
        </w:rPr>
        <w:t xml:space="preserve">ในสังกัดท่าน </w:t>
      </w:r>
      <w:r w:rsidR="009A5DBF">
        <w:rPr>
          <w:rFonts w:ascii="TH SarabunIT๙" w:hAnsi="TH SarabunIT๙" w:cs="TH SarabunIT๙" w:hint="cs"/>
          <w:cs/>
        </w:rPr>
        <w:t>ที่</w:t>
      </w:r>
      <w:r>
        <w:rPr>
          <w:rFonts w:ascii="TH SarabunIT๙" w:hAnsi="TH SarabunIT๙" w:cs="TH SarabunIT๙" w:hint="cs"/>
          <w:cs/>
        </w:rPr>
        <w:t xml:space="preserve">มีความรู้ความเข้าใจเกี่ยวกับการดำเนินงาน </w:t>
      </w:r>
      <w:r w:rsidRPr="00F70F47">
        <w:rPr>
          <w:rFonts w:ascii="TH SarabunIT๙" w:hAnsi="TH SarabunIT๙" w:cs="TH SarabunIT๙" w:hint="cs"/>
          <w:u w:val="dotted"/>
          <w:cs/>
        </w:rPr>
        <w:t>..(ชื่อ</w:t>
      </w:r>
      <w:r w:rsidRPr="00F4142C">
        <w:rPr>
          <w:rFonts w:ascii="TH SarabunIT๙" w:hAnsi="TH SarabunIT๙" w:cs="TH SarabunIT๙" w:hint="cs"/>
          <w:u w:val="dotted"/>
          <w:cs/>
        </w:rPr>
        <w:t>เรื่อง</w:t>
      </w:r>
      <w:r w:rsidR="00195D42" w:rsidRPr="00F4142C">
        <w:rPr>
          <w:rFonts w:ascii="TH SarabunIT๙" w:hAnsi="TH SarabunIT๙" w:cs="TH SarabunIT๙" w:hint="cs"/>
          <w:u w:val="dotted"/>
          <w:cs/>
        </w:rPr>
        <w:t>ที่ตรวจสอบ</w:t>
      </w:r>
      <w:r w:rsidRPr="00F4142C">
        <w:rPr>
          <w:rFonts w:ascii="TH SarabunIT๙" w:hAnsi="TH SarabunIT๙" w:cs="TH SarabunIT๙" w:hint="cs"/>
          <w:u w:val="dotted"/>
          <w:cs/>
        </w:rPr>
        <w:t>)...</w:t>
      </w:r>
      <w:r w:rsidRPr="00F4142C">
        <w:rPr>
          <w:rFonts w:ascii="TH SarabunIT๙" w:hAnsi="TH SarabunIT๙" w:cs="TH SarabunIT๙" w:hint="cs"/>
          <w:cs/>
        </w:rPr>
        <w:t xml:space="preserve"> และอยู่ในฐานะที่จะติดต่อเจ้าหน้าที่หรือหน่วยงานต่าง ๆ ที่เกี่ยวข้องกับการดำเนินงานดังกล</w:t>
      </w:r>
      <w:r w:rsidR="00564A56" w:rsidRPr="00F4142C">
        <w:rPr>
          <w:rFonts w:ascii="TH SarabunIT๙" w:hAnsi="TH SarabunIT๙" w:cs="TH SarabunIT๙" w:hint="cs"/>
          <w:cs/>
        </w:rPr>
        <w:t>่าว เพื่อเป็นผู้ประสานงานจนกว่า</w:t>
      </w:r>
      <w:r w:rsidRPr="00F4142C">
        <w:rPr>
          <w:rFonts w:ascii="TH SarabunIT๙" w:hAnsi="TH SarabunIT๙" w:cs="TH SarabunIT๙" w:hint="cs"/>
          <w:cs/>
        </w:rPr>
        <w:t>การตรวจสอบจะแล้วเสร็จ</w:t>
      </w:r>
    </w:p>
    <w:p w14:paraId="3CC67ED9" w14:textId="1E96C0A0" w:rsidR="00C30D07" w:rsidRDefault="00C30D07" w:rsidP="00F4142C">
      <w:pPr>
        <w:tabs>
          <w:tab w:val="left" w:pos="1134"/>
        </w:tabs>
        <w:ind w:firstLine="1134"/>
        <w:jc w:val="thaiDistribute"/>
        <w:rPr>
          <w:rFonts w:ascii="TH SarabunIT๙" w:hAnsi="TH SarabunIT๙" w:cs="TH SarabunIT๙"/>
          <w:cs/>
        </w:rPr>
      </w:pPr>
      <w:r w:rsidRPr="00F4142C">
        <w:rPr>
          <w:rFonts w:ascii="TH SarabunIT๙" w:hAnsi="TH SarabunIT๙" w:cs="TH SarabunIT๙" w:hint="cs"/>
          <w:cs/>
        </w:rPr>
        <w:t>๒. จัดเตรียม</w:t>
      </w:r>
      <w:r w:rsidR="00195D42" w:rsidRPr="00F4142C">
        <w:rPr>
          <w:rFonts w:ascii="TH SarabunIT๙" w:hAnsi="TH SarabunIT๙" w:cs="TH SarabunIT๙" w:hint="cs"/>
          <w:cs/>
        </w:rPr>
        <w:t>ต้นฉบับเอกสาร</w:t>
      </w:r>
      <w:r w:rsidRPr="00F4142C">
        <w:rPr>
          <w:rFonts w:ascii="TH SarabunIT๙" w:hAnsi="TH SarabunIT๙" w:cs="TH SarabunIT๙" w:hint="cs"/>
          <w:cs/>
        </w:rPr>
        <w:t xml:space="preserve">/ขอให้ส่งมอบ </w:t>
      </w:r>
      <w:r w:rsidR="00195D42" w:rsidRPr="00F4142C">
        <w:rPr>
          <w:rFonts w:ascii="TH SarabunIT๙" w:hAnsi="TH SarabunIT๙" w:cs="TH SarabunIT๙" w:hint="cs"/>
          <w:cs/>
        </w:rPr>
        <w:t>สำเนา</w:t>
      </w:r>
      <w:r w:rsidRPr="00F4142C">
        <w:rPr>
          <w:rFonts w:ascii="TH SarabunIT๙" w:hAnsi="TH SarabunIT๙" w:cs="TH SarabunIT๙" w:hint="cs"/>
          <w:cs/>
        </w:rPr>
        <w:t>เอกสารและข้อมูลเกี่ยวกับการดำเนินงาน</w:t>
      </w:r>
      <w:r w:rsidRPr="00F4142C">
        <w:rPr>
          <w:rFonts w:ascii="TH SarabunIT๙" w:hAnsi="TH SarabunIT๙" w:cs="TH SarabunIT๙" w:hint="cs"/>
          <w:u w:val="dotted"/>
          <w:cs/>
        </w:rPr>
        <w:t>.</w:t>
      </w:r>
      <w:r w:rsidR="007C6F16" w:rsidRPr="00F4142C">
        <w:rPr>
          <w:rFonts w:ascii="TH SarabunIT๙" w:hAnsi="TH SarabunIT๙" w:cs="TH SarabunIT๙" w:hint="cs"/>
          <w:u w:val="dotted"/>
          <w:cs/>
        </w:rPr>
        <w:t>..</w:t>
      </w:r>
      <w:r w:rsidR="00195D42" w:rsidRPr="00F4142C">
        <w:rPr>
          <w:rFonts w:ascii="TH SarabunIT๙" w:hAnsi="TH SarabunIT๙" w:cs="TH SarabunIT๙" w:hint="cs"/>
          <w:u w:val="dotted"/>
          <w:cs/>
        </w:rPr>
        <w:t>..</w:t>
      </w:r>
      <w:r w:rsidR="007C6F16" w:rsidRPr="00F4142C">
        <w:rPr>
          <w:rFonts w:ascii="TH SarabunIT๙" w:hAnsi="TH SarabunIT๙" w:cs="TH SarabunIT๙" w:hint="cs"/>
          <w:u w:val="dotted"/>
          <w:cs/>
        </w:rPr>
        <w:t>...</w:t>
      </w:r>
      <w:r w:rsidRPr="00F4142C">
        <w:rPr>
          <w:rFonts w:ascii="TH SarabunIT๙" w:hAnsi="TH SarabunIT๙" w:cs="TH SarabunIT๙" w:hint="cs"/>
          <w:u w:val="dotted"/>
          <w:cs/>
        </w:rPr>
        <w:t>..(ชื่อเรื่อ</w:t>
      </w:r>
      <w:r w:rsidR="004F4B0B" w:rsidRPr="00F4142C">
        <w:rPr>
          <w:rFonts w:ascii="TH SarabunIT๙" w:hAnsi="TH SarabunIT๙" w:cs="TH SarabunIT๙" w:hint="cs"/>
          <w:u w:val="dotted"/>
          <w:cs/>
        </w:rPr>
        <w:t>ง</w:t>
      </w:r>
      <w:r w:rsidR="00195D42" w:rsidRPr="00F4142C">
        <w:rPr>
          <w:rFonts w:ascii="TH SarabunIT๙" w:hAnsi="TH SarabunIT๙" w:cs="TH SarabunIT๙" w:hint="cs"/>
          <w:u w:val="dotted"/>
          <w:cs/>
        </w:rPr>
        <w:t>ที่ตรวจสอบ</w:t>
      </w:r>
      <w:r w:rsidRPr="00F4142C">
        <w:rPr>
          <w:rFonts w:ascii="TH SarabunIT๙" w:hAnsi="TH SarabunIT๙" w:cs="TH SarabunIT๙" w:hint="cs"/>
          <w:u w:val="dotted"/>
          <w:cs/>
        </w:rPr>
        <w:t>)..</w:t>
      </w:r>
      <w:r w:rsidR="007C6F16" w:rsidRPr="00F4142C">
        <w:rPr>
          <w:rFonts w:ascii="TH SarabunIT๙" w:hAnsi="TH SarabunIT๙" w:cs="TH SarabunIT๙" w:hint="cs"/>
          <w:u w:val="dotted"/>
          <w:cs/>
        </w:rPr>
        <w:t>....</w:t>
      </w:r>
      <w:r w:rsidRPr="00F4142C">
        <w:rPr>
          <w:rFonts w:ascii="TH SarabunIT๙" w:hAnsi="TH SarabunIT๙" w:cs="TH SarabunIT๙" w:hint="cs"/>
          <w:u w:val="dotted"/>
          <w:cs/>
        </w:rPr>
        <w:t>.</w:t>
      </w:r>
      <w:r w:rsidR="004F4B0B">
        <w:rPr>
          <w:rFonts w:ascii="TH SarabunIT๙" w:hAnsi="TH SarabunIT๙" w:cs="TH SarabunIT๙" w:hint="cs"/>
          <w:cs/>
        </w:rPr>
        <w:t xml:space="preserve">ได้แก่ </w:t>
      </w:r>
      <w:r w:rsidR="004F4B0B" w:rsidRPr="007C6F16">
        <w:rPr>
          <w:rFonts w:ascii="TH SarabunIT๙" w:hAnsi="TH SarabunIT๙" w:cs="TH SarabunIT๙" w:hint="cs"/>
          <w:u w:val="dotted"/>
          <w:cs/>
        </w:rPr>
        <w:t>(ชื่อรายการเอกสารที่ต้องการ/</w:t>
      </w:r>
      <w:r w:rsidR="009A5DBF">
        <w:rPr>
          <w:rFonts w:ascii="TH SarabunIT๙" w:hAnsi="TH SarabunIT๙" w:cs="TH SarabunIT๙" w:hint="cs"/>
          <w:u w:val="dotted"/>
          <w:cs/>
        </w:rPr>
        <w:t>รายละเอียดตาม</w:t>
      </w:r>
      <w:r w:rsidR="004F4B0B" w:rsidRPr="007C6F16">
        <w:rPr>
          <w:rFonts w:ascii="TH SarabunIT๙" w:hAnsi="TH SarabunIT๙" w:cs="TH SarabunIT๙" w:hint="cs"/>
          <w:u w:val="dotted"/>
          <w:cs/>
        </w:rPr>
        <w:t>สิ่งที่ส่งมาด้วย (ถ้ามี</w:t>
      </w:r>
      <w:r w:rsidR="005A0221">
        <w:rPr>
          <w:rFonts w:ascii="TH SarabunIT๙" w:hAnsi="TH SarabunIT๙" w:cs="TH SarabunIT๙" w:hint="cs"/>
          <w:u w:val="dotted"/>
          <w:cs/>
        </w:rPr>
        <w:t>)</w:t>
      </w:r>
      <w:r w:rsidR="004F4B0B" w:rsidRPr="007C6F16">
        <w:rPr>
          <w:rFonts w:ascii="TH SarabunIT๙" w:hAnsi="TH SarabunIT๙" w:cs="TH SarabunIT๙" w:hint="cs"/>
          <w:u w:val="dotted"/>
          <w:cs/>
        </w:rPr>
        <w:t>)</w:t>
      </w:r>
      <w:r w:rsidR="007C6F16">
        <w:rPr>
          <w:rFonts w:ascii="TH SarabunIT๙" w:hAnsi="TH SarabunIT๙" w:cs="TH SarabunIT๙" w:hint="cs"/>
          <w:u w:val="dotted"/>
          <w:cs/>
        </w:rPr>
        <w:t xml:space="preserve"> </w:t>
      </w:r>
      <w:r>
        <w:rPr>
          <w:rFonts w:ascii="TH SarabunIT๙" w:hAnsi="TH SarabunIT๙" w:cs="TH SarabunIT๙" w:hint="cs"/>
          <w:cs/>
        </w:rPr>
        <w:t xml:space="preserve">เพื่อประกอบการตรวจสอบ </w:t>
      </w:r>
      <w:r>
        <w:rPr>
          <w:rFonts w:ascii="TH SarabunIT๙" w:hAnsi="TH SarabunIT๙" w:cs="TH SarabunIT๙"/>
        </w:rPr>
        <w:t xml:space="preserve"> </w:t>
      </w:r>
    </w:p>
    <w:p w14:paraId="66A868ED" w14:textId="3F09BF21" w:rsidR="00206E12" w:rsidRPr="00BE2CC0" w:rsidRDefault="00C30D07" w:rsidP="00F4142C">
      <w:pPr>
        <w:tabs>
          <w:tab w:val="left" w:pos="1134"/>
        </w:tabs>
        <w:ind w:firstLine="1134"/>
        <w:jc w:val="thaiDistribute"/>
        <w:rPr>
          <w:rFonts w:ascii="TH SarabunIT๙" w:hAnsi="TH SarabunIT๙" w:cs="TH SarabunIT๙"/>
          <w:cs/>
        </w:rPr>
      </w:pPr>
      <w:r>
        <w:rPr>
          <w:rFonts w:ascii="TH SarabunIT๙" w:hAnsi="TH SarabunIT๙" w:cs="TH SarabunIT๙" w:hint="cs"/>
          <w:cs/>
        </w:rPr>
        <w:t>๓. (ถ้ามี) ขอความอนุเคราะห์จัดเตรียมสถานที่ให้เจ้าหน้าที่ปฏิบัติงานในระหว่างการตรวจสอบ</w:t>
      </w:r>
    </w:p>
    <w:p w14:paraId="053391AD" w14:textId="438D2AEB" w:rsidR="004A113B" w:rsidRPr="00711BD3" w:rsidRDefault="00BE2CC0" w:rsidP="00F4142C">
      <w:pPr>
        <w:spacing w:line="400" w:lineRule="exact"/>
        <w:ind w:firstLine="1134"/>
        <w:jc w:val="thaiDistribute"/>
        <w:rPr>
          <w:rFonts w:ascii="TH SarabunIT๙" w:hAnsi="TH SarabunIT๙" w:cs="TH SarabunIT๙"/>
          <w:cs/>
        </w:rPr>
      </w:pPr>
      <w:r w:rsidRPr="001904F3">
        <w:rPr>
          <w:rFonts w:ascii="TH SarabunIT๙" w:hAnsi="TH SarabunIT๙" w:cs="TH SarabunIT๙"/>
          <w:cs/>
        </w:rPr>
        <w:t>จึงเรียนมาเพื่อโปรดพิจารณาดำเนินการ</w:t>
      </w:r>
      <w:r w:rsidR="00E45746">
        <w:rPr>
          <w:rFonts w:ascii="TH SarabunIT๙" w:hAnsi="TH SarabunIT๙" w:cs="TH SarabunIT๙" w:hint="cs"/>
          <w:cs/>
        </w:rPr>
        <w:t xml:space="preserve"> และขอขอบคุณในความร่วมมือมา ณ โอกาสนี้</w:t>
      </w:r>
      <w:r w:rsidRPr="001904F3">
        <w:rPr>
          <w:rFonts w:ascii="TH SarabunIT๙" w:hAnsi="TH SarabunIT๙" w:cs="TH SarabunIT๙"/>
          <w:cs/>
        </w:rPr>
        <w:t xml:space="preserve"> </w:t>
      </w:r>
    </w:p>
    <w:p w14:paraId="1A0C3C25" w14:textId="7E687E2D" w:rsidR="00CA0E39" w:rsidRDefault="00CA0E39" w:rsidP="005D5B7C">
      <w:pPr>
        <w:spacing w:before="240"/>
        <w:ind w:firstLine="1357"/>
        <w:jc w:val="center"/>
        <w:rPr>
          <w:rFonts w:ascii="TH SarabunPSK" w:hAnsi="TH SarabunPSK" w:cs="TH SarabunPSK"/>
        </w:rPr>
      </w:pPr>
      <w:r w:rsidRPr="003A7746">
        <w:rPr>
          <w:rFonts w:ascii="TH SarabunPSK" w:hAnsi="TH SarabunPSK" w:cs="TH SarabunPSK"/>
          <w:cs/>
        </w:rPr>
        <w:t>ขอแสดงความนับถือ</w:t>
      </w:r>
    </w:p>
    <w:p w14:paraId="11D32B83" w14:textId="77777777" w:rsidR="005D5B7C" w:rsidRPr="00195D42" w:rsidRDefault="005D5B7C" w:rsidP="005D5B7C">
      <w:pPr>
        <w:spacing w:before="240"/>
        <w:ind w:firstLine="1357"/>
        <w:jc w:val="center"/>
        <w:rPr>
          <w:rFonts w:ascii="TH SarabunPSK" w:hAnsi="TH SarabunPSK" w:cs="TH SarabunPSK"/>
          <w:sz w:val="18"/>
          <w:szCs w:val="18"/>
        </w:rPr>
      </w:pPr>
    </w:p>
    <w:p w14:paraId="626C121C" w14:textId="6686336A" w:rsidR="00CA0E39" w:rsidRDefault="00CA0E39" w:rsidP="00C30D07">
      <w:pPr>
        <w:spacing w:line="400" w:lineRule="exact"/>
        <w:ind w:firstLine="3969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(</w:t>
      </w:r>
      <w:r w:rsidR="00E45746">
        <w:rPr>
          <w:rFonts w:ascii="TH SarabunIT๙" w:hAnsi="TH SarabunIT๙" w:cs="TH SarabunIT๙" w:hint="cs"/>
          <w:cs/>
        </w:rPr>
        <w:t xml:space="preserve">                                 </w:t>
      </w:r>
      <w:r w:rsidRPr="00667D7B">
        <w:rPr>
          <w:rFonts w:ascii="TH SarabunIT๙" w:hAnsi="TH SarabunIT๙" w:cs="TH SarabunIT๙"/>
          <w:cs/>
        </w:rPr>
        <w:t>)</w:t>
      </w:r>
    </w:p>
    <w:p w14:paraId="66FF9EA0" w14:textId="10B69226" w:rsidR="00CA0E39" w:rsidRDefault="00E45746" w:rsidP="00CA0E39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>รตง./</w:t>
      </w:r>
      <w:proofErr w:type="spellStart"/>
      <w:r>
        <w:rPr>
          <w:rFonts w:ascii="TH SarabunIT๙" w:hAnsi="TH SarabunIT๙" w:cs="TH SarabunIT๙" w:hint="cs"/>
          <w:cs/>
        </w:rPr>
        <w:t>ผต</w:t>
      </w:r>
      <w:proofErr w:type="spellEnd"/>
      <w:r>
        <w:rPr>
          <w:rFonts w:ascii="TH SarabunIT๙" w:hAnsi="TH SarabunIT๙" w:cs="TH SarabunIT๙" w:hint="cs"/>
          <w:cs/>
        </w:rPr>
        <w:t>../</w:t>
      </w:r>
      <w:proofErr w:type="spellStart"/>
      <w:r>
        <w:rPr>
          <w:rFonts w:ascii="TH SarabunIT๙" w:hAnsi="TH SarabunIT๙" w:cs="TH SarabunIT๙" w:hint="cs"/>
          <w:cs/>
        </w:rPr>
        <w:t>ชผ</w:t>
      </w:r>
      <w:proofErr w:type="spellEnd"/>
      <w:r>
        <w:rPr>
          <w:rFonts w:ascii="TH SarabunIT๙" w:hAnsi="TH SarabunIT๙" w:cs="TH SarabunIT๙" w:hint="cs"/>
          <w:cs/>
        </w:rPr>
        <w:t>ต./ผอ.สำนัก/</w:t>
      </w:r>
      <w:proofErr w:type="spellStart"/>
      <w:r>
        <w:rPr>
          <w:rFonts w:ascii="TH SarabunIT๙" w:hAnsi="TH SarabunIT๙" w:cs="TH SarabunIT๙" w:hint="cs"/>
          <w:cs/>
        </w:rPr>
        <w:t>ผตจ</w:t>
      </w:r>
      <w:proofErr w:type="spellEnd"/>
      <w:r>
        <w:rPr>
          <w:rFonts w:ascii="TH SarabunIT๙" w:hAnsi="TH SarabunIT๙" w:cs="TH SarabunIT๙" w:hint="cs"/>
          <w:cs/>
        </w:rPr>
        <w:t xml:space="preserve"> (ระบุชื่อตำแหน่งเต็ม)</w:t>
      </w:r>
      <w:r w:rsidR="009A5DBF">
        <w:rPr>
          <w:rFonts w:ascii="TH SarabunIT๙" w:hAnsi="TH SarabunIT๙" w:cs="TH SarabunIT๙" w:hint="cs"/>
          <w:cs/>
        </w:rPr>
        <w:t xml:space="preserve"> </w:t>
      </w:r>
      <w:r w:rsidR="00CA0E39" w:rsidRPr="00667D7B">
        <w:rPr>
          <w:rFonts w:ascii="TH SarabunIT๙" w:hAnsi="TH SarabunIT๙" w:cs="TH SarabunIT๙"/>
          <w:cs/>
        </w:rPr>
        <w:t>ปฏิบัติราชการแทน</w:t>
      </w:r>
      <w:r w:rsidR="00CA0E39">
        <w:rPr>
          <w:rFonts w:ascii="TH SarabunIT๙" w:hAnsi="TH SarabunIT๙" w:cs="TH SarabunIT๙" w:hint="cs"/>
          <w:cs/>
        </w:rPr>
        <w:t xml:space="preserve"> </w:t>
      </w:r>
    </w:p>
    <w:p w14:paraId="70D2DA30" w14:textId="7B67E8A1" w:rsidR="00CA0E39" w:rsidRPr="007B5BDF" w:rsidRDefault="00CA0E39" w:rsidP="005D5B7C">
      <w:pPr>
        <w:spacing w:line="420" w:lineRule="exact"/>
        <w:ind w:left="1247"/>
        <w:jc w:val="center"/>
        <w:rPr>
          <w:rFonts w:ascii="TH SarabunIT๙" w:hAnsi="TH SarabunIT๙" w:cs="TH SarabunIT๙"/>
        </w:rPr>
      </w:pPr>
      <w:r w:rsidRPr="00667D7B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64096702" w14:textId="5FCD5874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</w:rPr>
      </w:pPr>
      <w:r w:rsidRPr="007C6F16">
        <w:rPr>
          <w:rFonts w:ascii="TH SarabunIT๙" w:hAnsi="TH SarabunIT๙" w:cs="TH SarabunIT๙"/>
          <w:cs/>
        </w:rPr>
        <w:t>สำนัก</w:t>
      </w:r>
      <w:r w:rsidR="00C30D07" w:rsidRPr="007C6F16">
        <w:rPr>
          <w:rFonts w:ascii="TH SarabunIT๙" w:hAnsi="TH SarabunIT๙" w:cs="TH SarabunIT๙" w:hint="cs"/>
          <w:cs/>
        </w:rPr>
        <w:t>.........................</w:t>
      </w:r>
    </w:p>
    <w:p w14:paraId="57C1B66E" w14:textId="29738739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</w:t>
      </w:r>
      <w:r w:rsidR="00C30D07" w:rsidRPr="007C6F16">
        <w:rPr>
          <w:rFonts w:ascii="TH SarabunIT๙" w:hAnsi="TH SarabunIT๙" w:cs="TH SarabunIT๙" w:hint="cs"/>
          <w:cs/>
        </w:rPr>
        <w:t>............................</w:t>
      </w:r>
    </w:p>
    <w:p w14:paraId="3D8079B8" w14:textId="39F2B8B1" w:rsidR="00CA0E39" w:rsidRPr="007C6F16" w:rsidRDefault="00CA0E39" w:rsidP="00CA0E39">
      <w:pPr>
        <w:spacing w:line="400" w:lineRule="exact"/>
        <w:ind w:right="-108"/>
        <w:rPr>
          <w:rFonts w:ascii="TH SarabunIT๙" w:hAnsi="TH SarabunIT๙" w:cs="TH SarabunIT๙"/>
          <w:color w:val="FF0000"/>
        </w:rPr>
      </w:pPr>
      <w:r w:rsidRPr="007C6F16">
        <w:rPr>
          <w:rFonts w:ascii="TH SarabunIT๙" w:hAnsi="TH SarabunIT๙" w:cs="TH SarabunIT๙"/>
          <w:cs/>
        </w:rPr>
        <w:t>โทรสาร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p w14:paraId="1D66CA4C" w14:textId="56F6AEB6" w:rsidR="004533F0" w:rsidRPr="007C6F16" w:rsidRDefault="00CA0E39" w:rsidP="00D00A1B">
      <w:pPr>
        <w:spacing w:line="400" w:lineRule="exact"/>
        <w:ind w:right="-108"/>
        <w:rPr>
          <w:rFonts w:ascii="TH SarabunIT๙" w:hAnsi="TH SarabunIT๙" w:cs="TH SarabunIT๙"/>
          <w:cs/>
        </w:rPr>
      </w:pPr>
      <w:r w:rsidRPr="007C6F16">
        <w:rPr>
          <w:rFonts w:ascii="TH SarabunIT๙" w:hAnsi="TH SarabunIT๙" w:cs="TH SarabunIT๙"/>
          <w:cs/>
        </w:rPr>
        <w:t>ไปรษณีย์</w:t>
      </w:r>
      <w:r w:rsidRPr="007C6F16">
        <w:rPr>
          <w:rFonts w:ascii="TH SarabunIT๙" w:hAnsi="TH SarabunIT๙" w:cs="TH SarabunIT๙"/>
          <w:color w:val="000000"/>
          <w:cs/>
        </w:rPr>
        <w:t>อิเล็กทรอนิกส์</w:t>
      </w:r>
      <w:r w:rsidRPr="007C6F16">
        <w:rPr>
          <w:rFonts w:ascii="TH SarabunIT๙" w:hAnsi="TH SarabunIT๙" w:cs="TH SarabunIT๙"/>
          <w:color w:val="FF0000"/>
          <w:cs/>
        </w:rPr>
        <w:t xml:space="preserve"> </w:t>
      </w:r>
      <w:r w:rsidR="00C30D07" w:rsidRPr="007C6F16">
        <w:rPr>
          <w:rFonts w:ascii="TH SarabunIT๙" w:hAnsi="TH SarabunIT๙" w:cs="TH SarabunIT๙" w:hint="cs"/>
          <w:cs/>
        </w:rPr>
        <w:t>......................</w:t>
      </w:r>
    </w:p>
    <w:sectPr w:rsidR="004533F0" w:rsidRPr="007C6F16" w:rsidSect="008D2C3E">
      <w:headerReference w:type="even" r:id="rId7"/>
      <w:headerReference w:type="first" r:id="rId8"/>
      <w:pgSz w:w="11907" w:h="16834" w:code="9"/>
      <w:pgMar w:top="1418" w:right="1134" w:bottom="567" w:left="1701" w:header="851" w:footer="0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46775" w14:textId="77777777" w:rsidR="00F26E63" w:rsidRDefault="00F26E63">
      <w:r>
        <w:separator/>
      </w:r>
    </w:p>
  </w:endnote>
  <w:endnote w:type="continuationSeparator" w:id="0">
    <w:p w14:paraId="005C13FE" w14:textId="77777777" w:rsidR="00F26E63" w:rsidRDefault="00F26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A8CE4" w14:textId="77777777" w:rsidR="00F26E63" w:rsidRDefault="00F26E63">
      <w:r>
        <w:separator/>
      </w:r>
    </w:p>
  </w:footnote>
  <w:footnote w:type="continuationSeparator" w:id="0">
    <w:p w14:paraId="2CB0047D" w14:textId="77777777" w:rsidR="00F26E63" w:rsidRDefault="00F26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A3A0B" w14:textId="77777777" w:rsidR="00AF75FF" w:rsidRDefault="00962DBA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 w:rsidR="00AF75FF"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5D9171B0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598CD" w14:textId="77777777" w:rsidR="00D92819" w:rsidRDefault="003D293E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651E122" wp14:editId="0E368DC7">
              <wp:simplePos x="0" y="0"/>
              <wp:positionH relativeFrom="margin">
                <wp:posOffset>2084705</wp:posOffset>
              </wp:positionH>
              <wp:positionV relativeFrom="paragraph">
                <wp:posOffset>-50800</wp:posOffset>
              </wp:positionV>
              <wp:extent cx="1152525" cy="393700"/>
              <wp:effectExtent l="0" t="0" r="28575" b="25400"/>
              <wp:wrapNone/>
              <wp:docPr id="3" name="สี่เหลี่ยมผืนผ้า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2525" cy="393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770F068" w14:textId="77777777" w:rsidR="000F07BF" w:rsidRPr="00361137" w:rsidRDefault="00361137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</w:pP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-</w:t>
                          </w:r>
                          <w:r w:rsidR="00C8130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แบบ</w:t>
                          </w:r>
                          <w:r w:rsidRPr="0036113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 w:val="40"/>
                              <w:szCs w:val="40"/>
                              <w:cs/>
                            </w:rPr>
                            <w:t>ร่าง-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51E122" id="สี่เหลี่ยมผืนผ้า 3" o:spid="_x0000_s1026" style="position:absolute;margin-left:164.15pt;margin-top:-4pt;width:90.75pt;height:31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" fillcolor="window" strokecolor="window" strokeweight="1pt">
              <v:path arrowok="t"/>
              <v:textbox>
                <w:txbxContent>
                  <w:p w14:paraId="6770F068" w14:textId="77777777" w:rsidR="000F07BF" w:rsidRPr="00361137" w:rsidRDefault="00361137" w:rsidP="000F07BF">
                    <w:pPr>
                      <w:jc w:val="center"/>
                      <w:rPr>
                        <w:rFonts w:ascii="TH SarabunIT๙" w:hAnsi="TH SarabunIT๙" w:cs="TH SarabunIT๙"/>
                        <w:b/>
                        <w:bCs/>
                        <w:sz w:val="40"/>
                        <w:szCs w:val="40"/>
                        <w:cs/>
                      </w:rPr>
                    </w:pP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-</w:t>
                    </w:r>
                    <w:r w:rsidR="00C8130D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แบบ</w:t>
                    </w:r>
                    <w:r w:rsidRPr="00361137">
                      <w:rPr>
                        <w:rFonts w:ascii="TH SarabunIT๙" w:hAnsi="TH SarabunIT๙" w:cs="TH SarabunIT๙" w:hint="cs"/>
                        <w:b/>
                        <w:bCs/>
                        <w:sz w:val="40"/>
                        <w:szCs w:val="40"/>
                        <w:cs/>
                      </w:rPr>
                      <w:t>ร่าง-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EE618F8"/>
    <w:multiLevelType w:val="hybridMultilevel"/>
    <w:tmpl w:val="36F492C4"/>
    <w:lvl w:ilvl="0" w:tplc="CFB29114">
      <w:numFmt w:val="bullet"/>
      <w:lvlText w:val="-"/>
      <w:lvlJc w:val="left"/>
      <w:pPr>
        <w:ind w:left="1069" w:hanging="360"/>
      </w:pPr>
      <w:rPr>
        <w:rFonts w:ascii="TH SarabunPSK" w:eastAsia="Times New Roman" w:hAnsi="TH SarabunPSK" w:cs="TH SarabunPSK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3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6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7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635259755">
    <w:abstractNumId w:val="9"/>
  </w:num>
  <w:num w:numId="2" w16cid:durableId="2137792851">
    <w:abstractNumId w:val="5"/>
  </w:num>
  <w:num w:numId="3" w16cid:durableId="1414279299">
    <w:abstractNumId w:val="10"/>
  </w:num>
  <w:num w:numId="4" w16cid:durableId="561795906">
    <w:abstractNumId w:val="8"/>
  </w:num>
  <w:num w:numId="5" w16cid:durableId="136994782">
    <w:abstractNumId w:val="2"/>
  </w:num>
  <w:num w:numId="6" w16cid:durableId="957956846">
    <w:abstractNumId w:val="0"/>
  </w:num>
  <w:num w:numId="7" w16cid:durableId="693337836">
    <w:abstractNumId w:val="6"/>
  </w:num>
  <w:num w:numId="8" w16cid:durableId="1025789195">
    <w:abstractNumId w:val="4"/>
  </w:num>
  <w:num w:numId="9" w16cid:durableId="110132892">
    <w:abstractNumId w:val="3"/>
  </w:num>
  <w:num w:numId="10" w16cid:durableId="1124077060">
    <w:abstractNumId w:val="7"/>
  </w:num>
  <w:num w:numId="11" w16cid:durableId="1007058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05A"/>
    <w:rsid w:val="00004D71"/>
    <w:rsid w:val="00011AD1"/>
    <w:rsid w:val="00015663"/>
    <w:rsid w:val="000218D2"/>
    <w:rsid w:val="000252CA"/>
    <w:rsid w:val="00055294"/>
    <w:rsid w:val="00062DAD"/>
    <w:rsid w:val="000658E7"/>
    <w:rsid w:val="00066B7C"/>
    <w:rsid w:val="000703C7"/>
    <w:rsid w:val="00074891"/>
    <w:rsid w:val="0007630F"/>
    <w:rsid w:val="00077F7A"/>
    <w:rsid w:val="000830AF"/>
    <w:rsid w:val="000932F7"/>
    <w:rsid w:val="00096B08"/>
    <w:rsid w:val="000971CF"/>
    <w:rsid w:val="000A104D"/>
    <w:rsid w:val="000A2F8E"/>
    <w:rsid w:val="000A59CE"/>
    <w:rsid w:val="000C2B34"/>
    <w:rsid w:val="000C38AE"/>
    <w:rsid w:val="000C6B3C"/>
    <w:rsid w:val="000D118F"/>
    <w:rsid w:val="000D61BF"/>
    <w:rsid w:val="000D6898"/>
    <w:rsid w:val="000E02B8"/>
    <w:rsid w:val="000E0A20"/>
    <w:rsid w:val="000E626E"/>
    <w:rsid w:val="000F07BF"/>
    <w:rsid w:val="000F0ED1"/>
    <w:rsid w:val="00107639"/>
    <w:rsid w:val="001168BA"/>
    <w:rsid w:val="00116E54"/>
    <w:rsid w:val="001177A6"/>
    <w:rsid w:val="00120BCB"/>
    <w:rsid w:val="0013377B"/>
    <w:rsid w:val="00134A6A"/>
    <w:rsid w:val="00136BEB"/>
    <w:rsid w:val="00137BB5"/>
    <w:rsid w:val="001507C4"/>
    <w:rsid w:val="001511BB"/>
    <w:rsid w:val="0016419B"/>
    <w:rsid w:val="0017018A"/>
    <w:rsid w:val="00171BD3"/>
    <w:rsid w:val="00172872"/>
    <w:rsid w:val="00182BF1"/>
    <w:rsid w:val="00195D42"/>
    <w:rsid w:val="001A5805"/>
    <w:rsid w:val="001A7878"/>
    <w:rsid w:val="001B2555"/>
    <w:rsid w:val="001B3250"/>
    <w:rsid w:val="001C0A7F"/>
    <w:rsid w:val="001C3849"/>
    <w:rsid w:val="001C44A3"/>
    <w:rsid w:val="001D3C6C"/>
    <w:rsid w:val="001D625F"/>
    <w:rsid w:val="001E3B4B"/>
    <w:rsid w:val="001E4676"/>
    <w:rsid w:val="001F4450"/>
    <w:rsid w:val="001F7248"/>
    <w:rsid w:val="00201490"/>
    <w:rsid w:val="00202B09"/>
    <w:rsid w:val="002068AA"/>
    <w:rsid w:val="00206E12"/>
    <w:rsid w:val="0020722B"/>
    <w:rsid w:val="002123CD"/>
    <w:rsid w:val="00212FF4"/>
    <w:rsid w:val="0023432B"/>
    <w:rsid w:val="0024155F"/>
    <w:rsid w:val="00242CFC"/>
    <w:rsid w:val="00243EC5"/>
    <w:rsid w:val="002450FC"/>
    <w:rsid w:val="00245A9D"/>
    <w:rsid w:val="00253868"/>
    <w:rsid w:val="00260389"/>
    <w:rsid w:val="00262A2B"/>
    <w:rsid w:val="002671E7"/>
    <w:rsid w:val="002823C0"/>
    <w:rsid w:val="00295192"/>
    <w:rsid w:val="002A497B"/>
    <w:rsid w:val="002B3484"/>
    <w:rsid w:val="002D3601"/>
    <w:rsid w:val="002D5C38"/>
    <w:rsid w:val="003056A8"/>
    <w:rsid w:val="0031321F"/>
    <w:rsid w:val="003239EE"/>
    <w:rsid w:val="00324638"/>
    <w:rsid w:val="00325015"/>
    <w:rsid w:val="00327CE4"/>
    <w:rsid w:val="00336CB5"/>
    <w:rsid w:val="0034239E"/>
    <w:rsid w:val="00350A45"/>
    <w:rsid w:val="00351C92"/>
    <w:rsid w:val="003553F7"/>
    <w:rsid w:val="00357AAB"/>
    <w:rsid w:val="003603A9"/>
    <w:rsid w:val="00361137"/>
    <w:rsid w:val="00361971"/>
    <w:rsid w:val="0036582C"/>
    <w:rsid w:val="00365B83"/>
    <w:rsid w:val="0036617C"/>
    <w:rsid w:val="00373933"/>
    <w:rsid w:val="00375426"/>
    <w:rsid w:val="003A0D39"/>
    <w:rsid w:val="003A37A2"/>
    <w:rsid w:val="003A7992"/>
    <w:rsid w:val="003B10DB"/>
    <w:rsid w:val="003B3B66"/>
    <w:rsid w:val="003B5927"/>
    <w:rsid w:val="003C4AED"/>
    <w:rsid w:val="003C5185"/>
    <w:rsid w:val="003C5AA9"/>
    <w:rsid w:val="003D293E"/>
    <w:rsid w:val="003D5E2D"/>
    <w:rsid w:val="003D7579"/>
    <w:rsid w:val="003E457A"/>
    <w:rsid w:val="00401157"/>
    <w:rsid w:val="004215A8"/>
    <w:rsid w:val="004254A2"/>
    <w:rsid w:val="00430EF4"/>
    <w:rsid w:val="004406A7"/>
    <w:rsid w:val="00443568"/>
    <w:rsid w:val="004533F0"/>
    <w:rsid w:val="00456499"/>
    <w:rsid w:val="0046377B"/>
    <w:rsid w:val="00465EF1"/>
    <w:rsid w:val="004774B8"/>
    <w:rsid w:val="00480F3C"/>
    <w:rsid w:val="00490391"/>
    <w:rsid w:val="00490D08"/>
    <w:rsid w:val="004977A8"/>
    <w:rsid w:val="004A113B"/>
    <w:rsid w:val="004A68AF"/>
    <w:rsid w:val="004B5AF0"/>
    <w:rsid w:val="004C122C"/>
    <w:rsid w:val="004C6911"/>
    <w:rsid w:val="004D3110"/>
    <w:rsid w:val="004D393C"/>
    <w:rsid w:val="004D5FAB"/>
    <w:rsid w:val="004D7B3A"/>
    <w:rsid w:val="004D7D82"/>
    <w:rsid w:val="004E0B4A"/>
    <w:rsid w:val="004F0171"/>
    <w:rsid w:val="004F45EF"/>
    <w:rsid w:val="004F4B0B"/>
    <w:rsid w:val="0050244F"/>
    <w:rsid w:val="00503D2E"/>
    <w:rsid w:val="00506257"/>
    <w:rsid w:val="00523AAB"/>
    <w:rsid w:val="00526153"/>
    <w:rsid w:val="005268C7"/>
    <w:rsid w:val="00535301"/>
    <w:rsid w:val="005428FF"/>
    <w:rsid w:val="00547525"/>
    <w:rsid w:val="0055550A"/>
    <w:rsid w:val="00562508"/>
    <w:rsid w:val="00564A56"/>
    <w:rsid w:val="00583E6A"/>
    <w:rsid w:val="00593155"/>
    <w:rsid w:val="00594B54"/>
    <w:rsid w:val="005A0221"/>
    <w:rsid w:val="005A4B11"/>
    <w:rsid w:val="005B1D51"/>
    <w:rsid w:val="005B752D"/>
    <w:rsid w:val="005B7B44"/>
    <w:rsid w:val="005B7D3D"/>
    <w:rsid w:val="005C58B6"/>
    <w:rsid w:val="005C6236"/>
    <w:rsid w:val="005C6E11"/>
    <w:rsid w:val="005D5B7C"/>
    <w:rsid w:val="005E12B9"/>
    <w:rsid w:val="005E1BFB"/>
    <w:rsid w:val="005E59D2"/>
    <w:rsid w:val="005F1172"/>
    <w:rsid w:val="005F61D2"/>
    <w:rsid w:val="00604D54"/>
    <w:rsid w:val="00610D33"/>
    <w:rsid w:val="00613C35"/>
    <w:rsid w:val="00625AC8"/>
    <w:rsid w:val="00631AE8"/>
    <w:rsid w:val="0063548F"/>
    <w:rsid w:val="0064085E"/>
    <w:rsid w:val="006507AF"/>
    <w:rsid w:val="00651528"/>
    <w:rsid w:val="006546DE"/>
    <w:rsid w:val="00667EF7"/>
    <w:rsid w:val="006703AE"/>
    <w:rsid w:val="006717AD"/>
    <w:rsid w:val="0067200F"/>
    <w:rsid w:val="00673BBE"/>
    <w:rsid w:val="00673E89"/>
    <w:rsid w:val="0068159E"/>
    <w:rsid w:val="00684160"/>
    <w:rsid w:val="00686BC7"/>
    <w:rsid w:val="006A6B8C"/>
    <w:rsid w:val="006B4959"/>
    <w:rsid w:val="006C2142"/>
    <w:rsid w:val="006D2BFA"/>
    <w:rsid w:val="006D2D26"/>
    <w:rsid w:val="006D31B2"/>
    <w:rsid w:val="006D487E"/>
    <w:rsid w:val="006D573D"/>
    <w:rsid w:val="006D5CCF"/>
    <w:rsid w:val="006E188D"/>
    <w:rsid w:val="006F0440"/>
    <w:rsid w:val="006F2470"/>
    <w:rsid w:val="006F315A"/>
    <w:rsid w:val="006F4001"/>
    <w:rsid w:val="007001CE"/>
    <w:rsid w:val="00701B3C"/>
    <w:rsid w:val="007024B3"/>
    <w:rsid w:val="0071005C"/>
    <w:rsid w:val="00711978"/>
    <w:rsid w:val="00711BD3"/>
    <w:rsid w:val="00717F28"/>
    <w:rsid w:val="00720DA6"/>
    <w:rsid w:val="0072132B"/>
    <w:rsid w:val="00721F5E"/>
    <w:rsid w:val="0072492A"/>
    <w:rsid w:val="0072688E"/>
    <w:rsid w:val="00730098"/>
    <w:rsid w:val="0073669E"/>
    <w:rsid w:val="00742E5D"/>
    <w:rsid w:val="00750185"/>
    <w:rsid w:val="00764409"/>
    <w:rsid w:val="00764DAB"/>
    <w:rsid w:val="007712F1"/>
    <w:rsid w:val="00771AC7"/>
    <w:rsid w:val="007722ED"/>
    <w:rsid w:val="00776E86"/>
    <w:rsid w:val="00793E01"/>
    <w:rsid w:val="007A044F"/>
    <w:rsid w:val="007A5C34"/>
    <w:rsid w:val="007A69DB"/>
    <w:rsid w:val="007B0CC3"/>
    <w:rsid w:val="007B4992"/>
    <w:rsid w:val="007B5BDF"/>
    <w:rsid w:val="007B745B"/>
    <w:rsid w:val="007C6F16"/>
    <w:rsid w:val="007D43C7"/>
    <w:rsid w:val="007D55BD"/>
    <w:rsid w:val="007E198B"/>
    <w:rsid w:val="007F7A90"/>
    <w:rsid w:val="00807CF7"/>
    <w:rsid w:val="008150EA"/>
    <w:rsid w:val="00820C64"/>
    <w:rsid w:val="00822D17"/>
    <w:rsid w:val="00833117"/>
    <w:rsid w:val="00852C3F"/>
    <w:rsid w:val="00857DCB"/>
    <w:rsid w:val="0086378C"/>
    <w:rsid w:val="00863A45"/>
    <w:rsid w:val="00865ABB"/>
    <w:rsid w:val="00867829"/>
    <w:rsid w:val="008768EB"/>
    <w:rsid w:val="00880D1F"/>
    <w:rsid w:val="00882590"/>
    <w:rsid w:val="00882DEF"/>
    <w:rsid w:val="00891877"/>
    <w:rsid w:val="008A3280"/>
    <w:rsid w:val="008A61B5"/>
    <w:rsid w:val="008B46E2"/>
    <w:rsid w:val="008B499D"/>
    <w:rsid w:val="008C4CD1"/>
    <w:rsid w:val="008D0942"/>
    <w:rsid w:val="008D0F0A"/>
    <w:rsid w:val="008D2C3E"/>
    <w:rsid w:val="008D74DA"/>
    <w:rsid w:val="008E3067"/>
    <w:rsid w:val="008E3F4E"/>
    <w:rsid w:val="008F3F1C"/>
    <w:rsid w:val="00901FFB"/>
    <w:rsid w:val="009054B8"/>
    <w:rsid w:val="00912BB5"/>
    <w:rsid w:val="0091506F"/>
    <w:rsid w:val="009457C2"/>
    <w:rsid w:val="0095093C"/>
    <w:rsid w:val="00957C31"/>
    <w:rsid w:val="00960E62"/>
    <w:rsid w:val="00962DBA"/>
    <w:rsid w:val="009676CA"/>
    <w:rsid w:val="009729C3"/>
    <w:rsid w:val="0097416A"/>
    <w:rsid w:val="00976FB1"/>
    <w:rsid w:val="00995E35"/>
    <w:rsid w:val="00996016"/>
    <w:rsid w:val="009A0388"/>
    <w:rsid w:val="009A2287"/>
    <w:rsid w:val="009A2771"/>
    <w:rsid w:val="009A5DBF"/>
    <w:rsid w:val="009B5BC4"/>
    <w:rsid w:val="009C0140"/>
    <w:rsid w:val="009C1400"/>
    <w:rsid w:val="009C14FC"/>
    <w:rsid w:val="009C441B"/>
    <w:rsid w:val="009C68A5"/>
    <w:rsid w:val="009C7DA7"/>
    <w:rsid w:val="009D0C2F"/>
    <w:rsid w:val="009E0257"/>
    <w:rsid w:val="009E427A"/>
    <w:rsid w:val="009E4DDF"/>
    <w:rsid w:val="009F4DC4"/>
    <w:rsid w:val="00A029A3"/>
    <w:rsid w:val="00A12C49"/>
    <w:rsid w:val="00A13CEF"/>
    <w:rsid w:val="00A17247"/>
    <w:rsid w:val="00A25E5D"/>
    <w:rsid w:val="00A369D2"/>
    <w:rsid w:val="00A53B85"/>
    <w:rsid w:val="00A546D6"/>
    <w:rsid w:val="00A55C15"/>
    <w:rsid w:val="00A566E3"/>
    <w:rsid w:val="00A73C33"/>
    <w:rsid w:val="00A745A6"/>
    <w:rsid w:val="00A74EF1"/>
    <w:rsid w:val="00A75117"/>
    <w:rsid w:val="00A835E6"/>
    <w:rsid w:val="00A8602A"/>
    <w:rsid w:val="00A914E3"/>
    <w:rsid w:val="00A949DB"/>
    <w:rsid w:val="00AA25EE"/>
    <w:rsid w:val="00AA553B"/>
    <w:rsid w:val="00AA6EF1"/>
    <w:rsid w:val="00AB2CD9"/>
    <w:rsid w:val="00AD083B"/>
    <w:rsid w:val="00AD1107"/>
    <w:rsid w:val="00AD2E4A"/>
    <w:rsid w:val="00AD4A43"/>
    <w:rsid w:val="00AD79F0"/>
    <w:rsid w:val="00AE07C2"/>
    <w:rsid w:val="00AE1009"/>
    <w:rsid w:val="00AF1B12"/>
    <w:rsid w:val="00AF6108"/>
    <w:rsid w:val="00AF75FF"/>
    <w:rsid w:val="00AF7B5D"/>
    <w:rsid w:val="00B050AB"/>
    <w:rsid w:val="00B120AF"/>
    <w:rsid w:val="00B12B80"/>
    <w:rsid w:val="00B2025E"/>
    <w:rsid w:val="00B20E87"/>
    <w:rsid w:val="00B218E7"/>
    <w:rsid w:val="00B24113"/>
    <w:rsid w:val="00B258DF"/>
    <w:rsid w:val="00B26274"/>
    <w:rsid w:val="00B351ED"/>
    <w:rsid w:val="00B37943"/>
    <w:rsid w:val="00B40119"/>
    <w:rsid w:val="00B4742E"/>
    <w:rsid w:val="00B64150"/>
    <w:rsid w:val="00B73F85"/>
    <w:rsid w:val="00B807A3"/>
    <w:rsid w:val="00B80880"/>
    <w:rsid w:val="00B83D63"/>
    <w:rsid w:val="00B953BE"/>
    <w:rsid w:val="00B977FA"/>
    <w:rsid w:val="00BB01FE"/>
    <w:rsid w:val="00BB4130"/>
    <w:rsid w:val="00BC128F"/>
    <w:rsid w:val="00BC5479"/>
    <w:rsid w:val="00BD17E2"/>
    <w:rsid w:val="00BD7FE6"/>
    <w:rsid w:val="00BE2CC0"/>
    <w:rsid w:val="00BF6415"/>
    <w:rsid w:val="00C01210"/>
    <w:rsid w:val="00C10A6A"/>
    <w:rsid w:val="00C12044"/>
    <w:rsid w:val="00C135DC"/>
    <w:rsid w:val="00C13F64"/>
    <w:rsid w:val="00C30D07"/>
    <w:rsid w:val="00C31A7B"/>
    <w:rsid w:val="00C35091"/>
    <w:rsid w:val="00C43C80"/>
    <w:rsid w:val="00C601BF"/>
    <w:rsid w:val="00C661DE"/>
    <w:rsid w:val="00C67F82"/>
    <w:rsid w:val="00C73684"/>
    <w:rsid w:val="00C8130D"/>
    <w:rsid w:val="00C94254"/>
    <w:rsid w:val="00C97E19"/>
    <w:rsid w:val="00CA0E39"/>
    <w:rsid w:val="00CA48C4"/>
    <w:rsid w:val="00CC2D2A"/>
    <w:rsid w:val="00CC5102"/>
    <w:rsid w:val="00CD10BF"/>
    <w:rsid w:val="00CD282D"/>
    <w:rsid w:val="00CD2C02"/>
    <w:rsid w:val="00CD3729"/>
    <w:rsid w:val="00CD4092"/>
    <w:rsid w:val="00CD4B8C"/>
    <w:rsid w:val="00CF010E"/>
    <w:rsid w:val="00CF1BCA"/>
    <w:rsid w:val="00CF47A1"/>
    <w:rsid w:val="00CF66F7"/>
    <w:rsid w:val="00D00A1B"/>
    <w:rsid w:val="00D0423F"/>
    <w:rsid w:val="00D04717"/>
    <w:rsid w:val="00D06744"/>
    <w:rsid w:val="00D10747"/>
    <w:rsid w:val="00D14947"/>
    <w:rsid w:val="00D14BC1"/>
    <w:rsid w:val="00D17CFB"/>
    <w:rsid w:val="00D2440C"/>
    <w:rsid w:val="00D30D15"/>
    <w:rsid w:val="00D33C0B"/>
    <w:rsid w:val="00D377AB"/>
    <w:rsid w:val="00D40C6D"/>
    <w:rsid w:val="00D43655"/>
    <w:rsid w:val="00D45CB8"/>
    <w:rsid w:val="00D54F66"/>
    <w:rsid w:val="00D65A36"/>
    <w:rsid w:val="00D71F6E"/>
    <w:rsid w:val="00D72744"/>
    <w:rsid w:val="00D75088"/>
    <w:rsid w:val="00D75C94"/>
    <w:rsid w:val="00D90462"/>
    <w:rsid w:val="00D90F4A"/>
    <w:rsid w:val="00D913CA"/>
    <w:rsid w:val="00D92819"/>
    <w:rsid w:val="00D93136"/>
    <w:rsid w:val="00DB05AF"/>
    <w:rsid w:val="00DB20F2"/>
    <w:rsid w:val="00DB58D2"/>
    <w:rsid w:val="00DC020B"/>
    <w:rsid w:val="00DC0B97"/>
    <w:rsid w:val="00DD0559"/>
    <w:rsid w:val="00DD667A"/>
    <w:rsid w:val="00DE604F"/>
    <w:rsid w:val="00DF08EF"/>
    <w:rsid w:val="00E01277"/>
    <w:rsid w:val="00E11FEB"/>
    <w:rsid w:val="00E20283"/>
    <w:rsid w:val="00E2573C"/>
    <w:rsid w:val="00E311B9"/>
    <w:rsid w:val="00E3176A"/>
    <w:rsid w:val="00E4100D"/>
    <w:rsid w:val="00E4103C"/>
    <w:rsid w:val="00E422C0"/>
    <w:rsid w:val="00E42A79"/>
    <w:rsid w:val="00E45746"/>
    <w:rsid w:val="00E46EDD"/>
    <w:rsid w:val="00E54523"/>
    <w:rsid w:val="00E54725"/>
    <w:rsid w:val="00E56AA0"/>
    <w:rsid w:val="00E63CD2"/>
    <w:rsid w:val="00E76709"/>
    <w:rsid w:val="00E77093"/>
    <w:rsid w:val="00E830C6"/>
    <w:rsid w:val="00E83A88"/>
    <w:rsid w:val="00E87038"/>
    <w:rsid w:val="00E92022"/>
    <w:rsid w:val="00E950D8"/>
    <w:rsid w:val="00EA6C63"/>
    <w:rsid w:val="00EA6D36"/>
    <w:rsid w:val="00EB0ABC"/>
    <w:rsid w:val="00EB2E72"/>
    <w:rsid w:val="00EB7550"/>
    <w:rsid w:val="00EB7FBF"/>
    <w:rsid w:val="00EC07B2"/>
    <w:rsid w:val="00EC40AB"/>
    <w:rsid w:val="00EE08E6"/>
    <w:rsid w:val="00EE45AC"/>
    <w:rsid w:val="00F1291B"/>
    <w:rsid w:val="00F14E2F"/>
    <w:rsid w:val="00F225B4"/>
    <w:rsid w:val="00F26E63"/>
    <w:rsid w:val="00F27833"/>
    <w:rsid w:val="00F334CC"/>
    <w:rsid w:val="00F361AC"/>
    <w:rsid w:val="00F4142C"/>
    <w:rsid w:val="00F5140E"/>
    <w:rsid w:val="00F6003B"/>
    <w:rsid w:val="00F70F47"/>
    <w:rsid w:val="00F75320"/>
    <w:rsid w:val="00F75A19"/>
    <w:rsid w:val="00F80A1C"/>
    <w:rsid w:val="00F83707"/>
    <w:rsid w:val="00F931B4"/>
    <w:rsid w:val="00F93EE9"/>
    <w:rsid w:val="00FA6A74"/>
    <w:rsid w:val="00FB2D5B"/>
    <w:rsid w:val="00FB40A6"/>
    <w:rsid w:val="00FB4944"/>
    <w:rsid w:val="00FC05F0"/>
    <w:rsid w:val="00FC6574"/>
    <w:rsid w:val="00FD09D2"/>
    <w:rsid w:val="00FE0E4F"/>
    <w:rsid w:val="00FE1920"/>
    <w:rsid w:val="00FF04C5"/>
    <w:rsid w:val="00FF2920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44D35"/>
  <w15:docId w15:val="{10C0769C-C63D-4AB8-B7AA-D4BE404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62DBA"/>
    <w:rPr>
      <w:rFonts w:ascii="EucrosiaUPC" w:hAnsi="EucrosiaUPC" w:cs="EucrosiaUPC"/>
      <w:sz w:val="32"/>
      <w:szCs w:val="32"/>
    </w:rPr>
  </w:style>
  <w:style w:type="paragraph" w:styleId="1">
    <w:name w:val="heading 1"/>
    <w:basedOn w:val="a"/>
    <w:next w:val="a"/>
    <w:qFormat/>
    <w:rsid w:val="00962DBA"/>
    <w:pPr>
      <w:keepNext/>
      <w:spacing w:before="120"/>
      <w:outlineLvl w:val="0"/>
    </w:pPr>
  </w:style>
  <w:style w:type="paragraph" w:styleId="2">
    <w:name w:val="heading 2"/>
    <w:basedOn w:val="a"/>
    <w:next w:val="a"/>
    <w:qFormat/>
    <w:rsid w:val="00962DBA"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62DBA"/>
    <w:pPr>
      <w:spacing w:before="120"/>
      <w:ind w:right="226"/>
      <w:jc w:val="both"/>
    </w:pPr>
  </w:style>
  <w:style w:type="character" w:styleId="a4">
    <w:name w:val="Hyperlink"/>
    <w:rsid w:val="00962DBA"/>
    <w:rPr>
      <w:color w:val="0000FF"/>
      <w:u w:val="single"/>
      <w:lang w:bidi="th-TH"/>
    </w:rPr>
  </w:style>
  <w:style w:type="paragraph" w:styleId="a5">
    <w:name w:val="Body Text Indent"/>
    <w:basedOn w:val="a"/>
    <w:rsid w:val="00962DBA"/>
    <w:pPr>
      <w:ind w:firstLine="1418"/>
    </w:pPr>
  </w:style>
  <w:style w:type="paragraph" w:styleId="20">
    <w:name w:val="Body Text Indent 2"/>
    <w:basedOn w:val="a"/>
    <w:rsid w:val="00962DBA"/>
    <w:pPr>
      <w:spacing w:before="240"/>
      <w:ind w:firstLine="1440"/>
    </w:pPr>
  </w:style>
  <w:style w:type="paragraph" w:styleId="3">
    <w:name w:val="Body Text Indent 3"/>
    <w:basedOn w:val="a"/>
    <w:rsid w:val="00962DB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link w:val="a8"/>
    <w:rsid w:val="00D43655"/>
    <w:rPr>
      <w:rFonts w:ascii="EucrosiaUPC" w:hAnsi="EucrosiaUPC"/>
      <w:sz w:val="32"/>
      <w:szCs w:val="37"/>
    </w:rPr>
  </w:style>
  <w:style w:type="table" w:styleId="ae">
    <w:name w:val="Table Grid"/>
    <w:basedOn w:val="a1"/>
    <w:rsid w:val="00BD7F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9A2771"/>
    <w:pPr>
      <w:ind w:left="720"/>
      <w:contextualSpacing/>
    </w:pPr>
    <w:rPr>
      <w:rFonts w:cs="Angsana New"/>
      <w:szCs w:val="40"/>
    </w:rPr>
  </w:style>
  <w:style w:type="paragraph" w:customStyle="1" w:styleId="af0">
    <w:name w:val="»¡µÔ"/>
    <w:rsid w:val="00912BB5"/>
    <w:pPr>
      <w:widowControl w:val="0"/>
      <w:autoSpaceDE w:val="0"/>
      <w:autoSpaceDN w:val="0"/>
      <w:adjustRightInd w:val="0"/>
    </w:pPr>
    <w:rPr>
      <w:rFonts w:ascii="Cordia New" w:hAnsi="Cordia New" w:cs="Cordia New"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หนังสือภายนอก.dot</Template>
  <TotalTime>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ratree.s@OAGID.LOCAL</cp:lastModifiedBy>
  <cp:revision>2</cp:revision>
  <cp:lastPrinted>2020-10-16T02:04:00Z</cp:lastPrinted>
  <dcterms:created xsi:type="dcterms:W3CDTF">2024-02-21T03:17:00Z</dcterms:created>
  <dcterms:modified xsi:type="dcterms:W3CDTF">2024-02-21T03:17:00Z</dcterms:modified>
</cp:coreProperties>
</file>