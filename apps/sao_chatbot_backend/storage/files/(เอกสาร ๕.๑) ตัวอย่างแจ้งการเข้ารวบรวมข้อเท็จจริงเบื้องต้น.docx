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245D" w14:textId="3308C304" w:rsidR="00F361AC" w:rsidRPr="00CA0E39" w:rsidRDefault="00E950D8" w:rsidP="00CA0E39">
      <w:pPr>
        <w:tabs>
          <w:tab w:val="left" w:pos="851"/>
          <w:tab w:val="left" w:pos="1418"/>
        </w:tabs>
        <w:spacing w:line="400" w:lineRule="exact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ที่</w:t>
      </w:r>
      <w:r w:rsidRPr="00711BD3">
        <w:rPr>
          <w:rFonts w:ascii="TH SarabunIT๙" w:hAnsi="TH SarabunIT๙" w:cs="TH SarabunIT๙"/>
        </w:rPr>
        <w:t xml:space="preserve"> </w:t>
      </w:r>
      <w:proofErr w:type="spellStart"/>
      <w:r w:rsidR="007A69DB" w:rsidRPr="00711BD3">
        <w:rPr>
          <w:rFonts w:ascii="TH SarabunIT๙" w:hAnsi="TH SarabunIT๙" w:cs="TH SarabunIT๙"/>
          <w:cs/>
        </w:rPr>
        <w:t>ตผ</w:t>
      </w:r>
      <w:proofErr w:type="spellEnd"/>
      <w:r w:rsidRPr="00711BD3">
        <w:rPr>
          <w:rFonts w:ascii="TH SarabunIT๙" w:hAnsi="TH SarabunIT๙" w:cs="TH SarabunIT๙"/>
        </w:rPr>
        <w:t xml:space="preserve"> </w:t>
      </w:r>
      <w:r w:rsidR="00E56AA0">
        <w:rPr>
          <w:rFonts w:ascii="TH SarabunIT๙" w:hAnsi="TH SarabunIT๙" w:cs="TH SarabunIT๙" w:hint="cs"/>
          <w:cs/>
        </w:rPr>
        <w:t>..........</w:t>
      </w:r>
      <w:r w:rsidR="003A0D39" w:rsidRPr="00711BD3">
        <w:rPr>
          <w:rFonts w:ascii="TH SarabunIT๙" w:hAnsi="TH SarabunIT๙" w:cs="TH SarabunIT๙"/>
          <w:cs/>
        </w:rPr>
        <w:t xml:space="preserve"> </w:t>
      </w:r>
      <w:r w:rsidRPr="00711BD3">
        <w:rPr>
          <w:rFonts w:ascii="TH SarabunIT๙" w:hAnsi="TH SarabunIT๙" w:cs="TH SarabunIT๙"/>
        </w:rPr>
        <w:t>/</w:t>
      </w:r>
      <w:r w:rsidR="00E56AA0">
        <w:rPr>
          <w:rFonts w:ascii="TH SarabunIT๙" w:hAnsi="TH SarabunIT๙" w:cs="TH SarabunIT๙" w:hint="cs"/>
          <w:cs/>
        </w:rPr>
        <w:t>........</w:t>
      </w:r>
      <w:r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B83D63" w:rsidRPr="00711BD3">
        <w:rPr>
          <w:rFonts w:ascii="TH SarabunIT๙" w:hAnsi="TH SarabunIT๙" w:cs="TH SarabunIT๙"/>
        </w:rPr>
        <w:tab/>
      </w:r>
      <w:r w:rsidR="003A0D39" w:rsidRPr="00711BD3">
        <w:rPr>
          <w:rFonts w:ascii="TH SarabunIT๙" w:hAnsi="TH SarabunIT๙" w:cs="TH SarabunIT๙"/>
        </w:rPr>
        <w:tab/>
      </w:r>
      <w:r w:rsidR="00F361AC" w:rsidRPr="00711BD3">
        <w:rPr>
          <w:rFonts w:ascii="TH SarabunIT๙" w:hAnsi="TH SarabunIT๙" w:cs="TH SarabunIT๙"/>
        </w:rPr>
        <w:t xml:space="preserve"> </w:t>
      </w:r>
      <w:r w:rsidR="00F361AC" w:rsidRPr="00CA0E39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F361AC" w:rsidRPr="00CA0E39">
        <w:rPr>
          <w:rFonts w:ascii="TH SarabunIT๙" w:hAnsi="TH SarabunIT๙" w:cs="TH SarabunIT๙"/>
        </w:rPr>
        <w:tab/>
      </w:r>
    </w:p>
    <w:p w14:paraId="45BEE862" w14:textId="16A412EE" w:rsidR="000E626E" w:rsidRPr="005D5B7C" w:rsidRDefault="00711BD3" w:rsidP="005D5B7C">
      <w:pPr>
        <w:spacing w:line="400" w:lineRule="exact"/>
        <w:ind w:firstLine="5850"/>
        <w:rPr>
          <w:rFonts w:ascii="TH SarabunIT๙" w:hAnsi="TH SarabunIT๙" w:cs="TH SarabunIT๙"/>
          <w:b/>
          <w:bCs/>
          <w:u w:val="dotted"/>
          <w:cs/>
        </w:rPr>
      </w:pPr>
      <w:r w:rsidRPr="00CA0E39">
        <w:rPr>
          <w:rFonts w:ascii="TH SarabunIT๙" w:hAnsi="TH SarabunIT๙" w:cs="TH SarabunIT๙"/>
          <w:cs/>
        </w:rPr>
        <w:t xml:space="preserve">ถนนพระรามที่ </w:t>
      </w:r>
      <w:r w:rsidRPr="00CA0E39">
        <w:rPr>
          <w:rFonts w:ascii="TH SarabunIT๙" w:hAnsi="TH SarabunIT๙" w:cs="TH SarabunIT๙"/>
        </w:rPr>
        <w:t>6</w:t>
      </w:r>
      <w:r w:rsidRPr="00CA0E39">
        <w:rPr>
          <w:rFonts w:ascii="TH SarabunIT๙" w:hAnsi="TH SarabunIT๙" w:cs="TH SarabunIT๙"/>
          <w:cs/>
        </w:rPr>
        <w:t xml:space="preserve"> กทม. </w:t>
      </w:r>
      <w:r w:rsidRPr="00CA0E39">
        <w:rPr>
          <w:rFonts w:ascii="TH SarabunIT๙" w:hAnsi="TH SarabunIT๙" w:cs="TH SarabunIT๙"/>
        </w:rPr>
        <w:t>10400</w:t>
      </w:r>
    </w:p>
    <w:p w14:paraId="47E5D9C2" w14:textId="2C0FE727" w:rsidR="00D30D15" w:rsidRPr="00711BD3" w:rsidRDefault="00D30D15" w:rsidP="00CA0E39">
      <w:pPr>
        <w:tabs>
          <w:tab w:val="left" w:pos="851"/>
          <w:tab w:val="left" w:pos="1418"/>
          <w:tab w:val="left" w:pos="4395"/>
        </w:tabs>
        <w:spacing w:before="120" w:line="400" w:lineRule="exact"/>
        <w:rPr>
          <w:rFonts w:ascii="TH SarabunIT๙" w:hAnsi="TH SarabunIT๙" w:cs="TH SarabunIT๙"/>
        </w:rPr>
      </w:pP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E56AA0">
        <w:rPr>
          <w:rFonts w:ascii="TH SarabunIT๙" w:hAnsi="TH SarabunIT๙" w:cs="TH SarabunIT๙" w:hint="cs"/>
          <w:cs/>
        </w:rPr>
        <w:t>วัน เดือน ปี</w:t>
      </w:r>
    </w:p>
    <w:p w14:paraId="57DFBF5E" w14:textId="66A9ECF6" w:rsidR="00443568" w:rsidRDefault="00F225B4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cs/>
        </w:rPr>
      </w:pPr>
      <w:r w:rsidRPr="00711BD3">
        <w:rPr>
          <w:rFonts w:ascii="TH SarabunIT๙" w:hAnsi="TH SarabunIT๙" w:cs="TH SarabunIT๙"/>
          <w:cs/>
        </w:rPr>
        <w:t xml:space="preserve">เรื่อง  </w:t>
      </w:r>
      <w:r w:rsidR="00095B11">
        <w:rPr>
          <w:rFonts w:ascii="TH SarabunPSK" w:hAnsi="TH SarabunPSK" w:cs="TH SarabunPSK" w:hint="cs"/>
          <w:cs/>
        </w:rPr>
        <w:t>แจ้งการเข้า</w:t>
      </w:r>
      <w:r w:rsidR="00E0397B">
        <w:rPr>
          <w:rFonts w:ascii="TH SarabunPSK" w:hAnsi="TH SarabunPSK" w:cs="TH SarabunPSK" w:hint="cs"/>
          <w:cs/>
        </w:rPr>
        <w:t>รวบรวมข้อเท็จจริง</w:t>
      </w:r>
      <w:r w:rsidR="005D1D1F">
        <w:rPr>
          <w:rFonts w:ascii="TH SarabunPSK" w:hAnsi="TH SarabunPSK" w:cs="TH SarabunPSK" w:hint="cs"/>
          <w:cs/>
        </w:rPr>
        <w:t>เบื้องต้น ...(ชื่องานโดยสรุป)...</w:t>
      </w:r>
    </w:p>
    <w:p w14:paraId="3DBD5576" w14:textId="3268D3FA" w:rsidR="001C3849" w:rsidRDefault="00D30D15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เรียน</w:t>
      </w:r>
      <w:r w:rsidR="00F225B4" w:rsidRPr="00711BD3">
        <w:rPr>
          <w:rFonts w:ascii="TH SarabunIT๙" w:hAnsi="TH SarabunIT๙" w:cs="TH SarabunIT๙"/>
          <w:cs/>
        </w:rPr>
        <w:t xml:space="preserve">  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.............(ระบุตำแหน่งผู้รับตรวจ</w:t>
      </w:r>
      <w:r w:rsidR="005D1D1F">
        <w:rPr>
          <w:rFonts w:ascii="TH SarabunIT๙" w:hAnsi="TH SarabunIT๙" w:cs="TH SarabunIT๙" w:hint="cs"/>
          <w:spacing w:val="-6"/>
          <w:u w:val="dotted"/>
          <w:cs/>
        </w:rPr>
        <w:t>/หัวหน้าหน่วยงานย่อย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).....................................</w:t>
      </w:r>
    </w:p>
    <w:p w14:paraId="67D9AC99" w14:textId="63605F31" w:rsidR="009A5DBF" w:rsidRPr="00095B11" w:rsidRDefault="00750185" w:rsidP="00095B11">
      <w:pPr>
        <w:tabs>
          <w:tab w:val="left" w:pos="1134"/>
        </w:tabs>
        <w:spacing w:before="240"/>
        <w:ind w:firstLine="1134"/>
        <w:jc w:val="thaiDistribute"/>
        <w:rPr>
          <w:rFonts w:ascii="TH SarabunIT๙" w:hAnsi="TH SarabunIT๙" w:cs="TH SarabunIT๙"/>
        </w:rPr>
      </w:pPr>
      <w:r w:rsidRPr="00750185">
        <w:rPr>
          <w:rFonts w:ascii="TH SarabunIT๙" w:hAnsi="TH SarabunIT๙" w:cs="TH SarabunIT๙"/>
          <w:spacing w:val="-4"/>
          <w:cs/>
        </w:rPr>
        <w:t>ด้วยผู้ว่าการตรวจเงินแผ่นดิน โดย</w:t>
      </w:r>
      <w:r w:rsidR="00443568" w:rsidRPr="00750185">
        <w:rPr>
          <w:rFonts w:ascii="TH SarabunIT๙" w:hAnsi="TH SarabunIT๙" w:cs="TH SarabunIT๙"/>
          <w:cs/>
        </w:rPr>
        <w:t>สำนัก</w:t>
      </w:r>
      <w:r w:rsidR="00E56AA0">
        <w:rPr>
          <w:rFonts w:ascii="TH SarabunIT๙" w:hAnsi="TH SarabunIT๙" w:cs="TH SarabunIT๙" w:hint="cs"/>
          <w:cs/>
        </w:rPr>
        <w:t>.....................................</w:t>
      </w:r>
      <w:r w:rsidR="00443568" w:rsidRPr="00750185">
        <w:rPr>
          <w:rFonts w:ascii="TH SarabunIT๙" w:hAnsi="TH SarabunIT๙" w:cs="TH SarabunIT๙"/>
          <w:cs/>
        </w:rPr>
        <w:t xml:space="preserve"> </w:t>
      </w:r>
      <w:r w:rsidR="005D1D1F">
        <w:rPr>
          <w:rFonts w:ascii="TH SarabunIT๙" w:hAnsi="TH SarabunIT๙" w:cs="TH SarabunIT๙" w:hint="cs"/>
          <w:cs/>
        </w:rPr>
        <w:t>มีความประสงค์จะตรวจสอบข้อมูลเบื้องต้น</w:t>
      </w:r>
      <w:r w:rsidRPr="00750185">
        <w:rPr>
          <w:rFonts w:ascii="TH SarabunIT๙" w:hAnsi="TH SarabunIT๙" w:cs="TH SarabunIT๙"/>
          <w:cs/>
        </w:rPr>
        <w:t xml:space="preserve"> </w:t>
      </w:r>
      <w:r w:rsidRPr="002A4051">
        <w:rPr>
          <w:rFonts w:ascii="TH SarabunIT๙" w:hAnsi="TH SarabunIT๙" w:cs="TH SarabunIT๙"/>
          <w:u w:val="dotted"/>
          <w:cs/>
        </w:rPr>
        <w:t>(</w:t>
      </w:r>
      <w:r w:rsidR="0076070C" w:rsidRPr="002A4051">
        <w:rPr>
          <w:rFonts w:ascii="TH SarabunIT๙" w:hAnsi="TH SarabunIT๙" w:cs="TH SarabunIT๙" w:hint="cs"/>
          <w:u w:val="dotted"/>
          <w:cs/>
        </w:rPr>
        <w:t>ระบุ</w:t>
      </w:r>
      <w:r w:rsidRPr="0076070C">
        <w:rPr>
          <w:rFonts w:ascii="TH SarabunIT๙" w:hAnsi="TH SarabunIT๙" w:cs="TH SarabunIT๙"/>
          <w:u w:val="dotted"/>
          <w:cs/>
        </w:rPr>
        <w:t>ชื่องาน</w:t>
      </w:r>
      <w:r w:rsidR="005D1D1F">
        <w:rPr>
          <w:rFonts w:ascii="TH SarabunIT๙" w:hAnsi="TH SarabunIT๙" w:cs="TH SarabunIT๙" w:hint="cs"/>
          <w:u w:val="dotted"/>
          <w:cs/>
        </w:rPr>
        <w:t>/</w:t>
      </w:r>
      <w:r w:rsidRPr="00750185">
        <w:rPr>
          <w:rFonts w:ascii="TH SarabunIT๙" w:hAnsi="TH SarabunIT๙" w:cs="TH SarabunIT๙"/>
          <w:u w:val="dotted"/>
          <w:cs/>
        </w:rPr>
        <w:t>โครงการ</w:t>
      </w:r>
      <w:r w:rsidR="005D1D1F">
        <w:rPr>
          <w:rFonts w:ascii="TH SarabunIT๙" w:hAnsi="TH SarabunIT๙" w:cs="TH SarabunIT๙" w:hint="cs"/>
          <w:u w:val="dotted"/>
          <w:cs/>
        </w:rPr>
        <w:t>/</w:t>
      </w:r>
      <w:r w:rsidRPr="00750185">
        <w:rPr>
          <w:rFonts w:ascii="TH SarabunIT๙" w:hAnsi="TH SarabunIT๙" w:cs="TH SarabunIT๙"/>
          <w:u w:val="dotted"/>
          <w:cs/>
        </w:rPr>
        <w:t>สัญญา</w:t>
      </w:r>
      <w:r w:rsidR="005D1D1F">
        <w:rPr>
          <w:rFonts w:ascii="TH SarabunIT๙" w:hAnsi="TH SarabunIT๙" w:cs="TH SarabunIT๙" w:hint="cs"/>
          <w:u w:val="dotted"/>
          <w:cs/>
        </w:rPr>
        <w:t>/</w:t>
      </w:r>
      <w:r w:rsidRPr="00750185">
        <w:rPr>
          <w:rFonts w:ascii="TH SarabunIT๙" w:hAnsi="TH SarabunIT๙" w:cs="TH SarabunIT๙"/>
          <w:u w:val="dotted"/>
          <w:cs/>
        </w:rPr>
        <w:t>กิจกรรม</w:t>
      </w:r>
      <w:r w:rsidRPr="00750185">
        <w:rPr>
          <w:rFonts w:ascii="TH SarabunIT๙" w:hAnsi="TH SarabunIT๙" w:cs="TH SarabunIT๙"/>
          <w:cs/>
        </w:rPr>
        <w:t xml:space="preserve">) </w:t>
      </w:r>
      <w:r w:rsidR="00822D17" w:rsidRPr="00750185">
        <w:rPr>
          <w:rFonts w:ascii="TH SarabunIT๙" w:hAnsi="TH SarabunIT๙" w:cs="TH SarabunIT๙"/>
          <w:cs/>
        </w:rPr>
        <w:t>ของ</w:t>
      </w:r>
      <w:r>
        <w:rPr>
          <w:rFonts w:ascii="TH SarabunIT๙" w:hAnsi="TH SarabunIT๙" w:cs="TH SarabunIT๙" w:hint="cs"/>
          <w:cs/>
        </w:rPr>
        <w:t xml:space="preserve"> </w:t>
      </w:r>
      <w:r w:rsidR="00E54523" w:rsidRPr="00E56AA0">
        <w:rPr>
          <w:rFonts w:ascii="TH SarabunIT๙" w:hAnsi="TH SarabunIT๙" w:cs="TH SarabunIT๙" w:hint="cs"/>
          <w:u w:val="dotted"/>
          <w:cs/>
        </w:rPr>
        <w:t>(ชื่อหน่วย</w:t>
      </w:r>
      <w:r w:rsidR="00E56AA0">
        <w:rPr>
          <w:rFonts w:ascii="TH SarabunIT๙" w:hAnsi="TH SarabunIT๙" w:cs="TH SarabunIT๙" w:hint="cs"/>
          <w:u w:val="dotted"/>
          <w:cs/>
        </w:rPr>
        <w:t>รับตรวจ</w:t>
      </w:r>
      <w:r w:rsidR="00E54523" w:rsidRPr="00E56AA0">
        <w:rPr>
          <w:rFonts w:ascii="TH SarabunIT๙" w:hAnsi="TH SarabunIT๙" w:cs="TH SarabunIT๙" w:hint="cs"/>
          <w:u w:val="dotted"/>
          <w:cs/>
        </w:rPr>
        <w:t>)</w:t>
      </w:r>
      <w:r w:rsidR="00E54523">
        <w:rPr>
          <w:rFonts w:ascii="TH SarabunIT๙" w:hAnsi="TH SarabunIT๙" w:cs="TH SarabunIT๙" w:hint="cs"/>
          <w:cs/>
        </w:rPr>
        <w:t xml:space="preserve"> </w:t>
      </w:r>
      <w:r w:rsidR="00E56AA0">
        <w:rPr>
          <w:rFonts w:ascii="TH SarabunIT๙" w:hAnsi="TH SarabunIT๙" w:cs="TH SarabunIT๙" w:hint="cs"/>
          <w:cs/>
        </w:rPr>
        <w:t xml:space="preserve">ตามพระราชบัญญัติประกอบรัฐธรรมนูญว่าด้วยการตรวจเงินแผ่นดิน พ.ศ. ๒๕๖๑ </w:t>
      </w:r>
      <w:r w:rsidR="009A5DBF">
        <w:rPr>
          <w:rFonts w:ascii="TH SarabunPSK" w:hAnsi="TH SarabunPSK" w:cs="TH SarabunPSK"/>
        </w:rPr>
        <w:tab/>
      </w:r>
    </w:p>
    <w:p w14:paraId="66A868ED" w14:textId="09BD49DC" w:rsidR="00206E12" w:rsidRPr="005D1D1F" w:rsidRDefault="005D1D1F" w:rsidP="005D1D1F">
      <w:pPr>
        <w:tabs>
          <w:tab w:val="left" w:pos="1134"/>
        </w:tabs>
        <w:spacing w:before="120"/>
        <w:ind w:firstLine="1134"/>
        <w:jc w:val="thaiDistribute"/>
        <w:rPr>
          <w:rFonts w:ascii="TH SarabunPSK" w:hAnsi="TH SarabunPSK" w:cs="TH SarabunPSK"/>
          <w:spacing w:val="-4"/>
          <w:cs/>
        </w:rPr>
      </w:pPr>
      <w:r w:rsidRPr="005D1D1F">
        <w:rPr>
          <w:rFonts w:ascii="TH SarabunPSK" w:hAnsi="TH SarabunPSK" w:cs="TH SarabunPSK"/>
          <w:cs/>
        </w:rPr>
        <w:t>ในการนี้ จึงขอให้</w:t>
      </w:r>
      <w:r w:rsidRPr="005D1D1F">
        <w:rPr>
          <w:rFonts w:ascii="TH SarabunPSK" w:hAnsi="TH SarabunPSK" w:cs="TH SarabunPSK"/>
          <w:color w:val="000000"/>
          <w:cs/>
        </w:rPr>
        <w:t>ท่านจัดเตรียม</w:t>
      </w:r>
      <w:r w:rsidR="0076070C" w:rsidRPr="002A4051">
        <w:rPr>
          <w:rFonts w:ascii="TH SarabunPSK" w:hAnsi="TH SarabunPSK" w:cs="TH SarabunPSK" w:hint="cs"/>
          <w:color w:val="000000"/>
          <w:cs/>
        </w:rPr>
        <w:t>ต้นฉบับ</w:t>
      </w:r>
      <w:r w:rsidRPr="005D1D1F">
        <w:rPr>
          <w:rFonts w:ascii="TH SarabunPSK" w:hAnsi="TH SarabunPSK" w:cs="TH SarabunPSK"/>
          <w:color w:val="000000"/>
          <w:cs/>
        </w:rPr>
        <w:t>เอกสาร (</w:t>
      </w:r>
      <w:r w:rsidR="0076070C" w:rsidRPr="002A4051">
        <w:rPr>
          <w:rFonts w:ascii="TH SarabunPSK" w:hAnsi="TH SarabunPSK" w:cs="TH SarabunPSK" w:hint="cs"/>
          <w:color w:val="000000"/>
          <w:u w:val="dotted"/>
          <w:cs/>
        </w:rPr>
        <w:t>ระบุ</w:t>
      </w:r>
      <w:r w:rsidRPr="0076070C">
        <w:rPr>
          <w:rFonts w:ascii="TH SarabunIT๙" w:hAnsi="TH SarabunIT๙" w:cs="TH SarabunIT๙"/>
          <w:u w:val="dotted"/>
          <w:cs/>
        </w:rPr>
        <w:t>งาน</w:t>
      </w:r>
      <w:r w:rsidRPr="0076070C">
        <w:rPr>
          <w:rFonts w:ascii="TH SarabunIT๙" w:hAnsi="TH SarabunIT๙" w:cs="TH SarabunIT๙" w:hint="cs"/>
          <w:u w:val="dotted"/>
          <w:cs/>
        </w:rPr>
        <w:t>/</w:t>
      </w:r>
      <w:r w:rsidRPr="00750185">
        <w:rPr>
          <w:rFonts w:ascii="TH SarabunIT๙" w:hAnsi="TH SarabunIT๙" w:cs="TH SarabunIT๙"/>
          <w:u w:val="dotted"/>
          <w:cs/>
        </w:rPr>
        <w:t>โครงการ</w:t>
      </w:r>
      <w:r>
        <w:rPr>
          <w:rFonts w:ascii="TH SarabunIT๙" w:hAnsi="TH SarabunIT๙" w:cs="TH SarabunIT๙" w:hint="cs"/>
          <w:u w:val="dotted"/>
          <w:cs/>
        </w:rPr>
        <w:t>/</w:t>
      </w:r>
      <w:r w:rsidRPr="00750185">
        <w:rPr>
          <w:rFonts w:ascii="TH SarabunIT๙" w:hAnsi="TH SarabunIT๙" w:cs="TH SarabunIT๙"/>
          <w:u w:val="dotted"/>
          <w:cs/>
        </w:rPr>
        <w:t>สัญญา</w:t>
      </w:r>
      <w:r>
        <w:rPr>
          <w:rFonts w:ascii="TH SarabunIT๙" w:hAnsi="TH SarabunIT๙" w:cs="TH SarabunIT๙" w:hint="cs"/>
          <w:u w:val="dotted"/>
          <w:cs/>
        </w:rPr>
        <w:t>/</w:t>
      </w:r>
      <w:r w:rsidRPr="00750185">
        <w:rPr>
          <w:rFonts w:ascii="TH SarabunIT๙" w:hAnsi="TH SarabunIT๙" w:cs="TH SarabunIT๙"/>
          <w:u w:val="dotted"/>
          <w:cs/>
        </w:rPr>
        <w:t>กิจกรรม</w:t>
      </w:r>
      <w:r w:rsidRPr="005D1D1F">
        <w:rPr>
          <w:rFonts w:ascii="TH SarabunPSK" w:hAnsi="TH SarabunPSK" w:cs="TH SarabunPSK"/>
          <w:color w:val="000000"/>
          <w:u w:val="dotted"/>
          <w:cs/>
        </w:rPr>
        <w:t>)</w:t>
      </w:r>
      <w:r w:rsidRPr="005D1D1F">
        <w:rPr>
          <w:rFonts w:ascii="TH SarabunPSK" w:hAnsi="TH SarabunPSK" w:cs="TH SarabunPSK"/>
          <w:color w:val="000000"/>
          <w:cs/>
        </w:rPr>
        <w:t xml:space="preserve"> และส่งมอบสำเนาเอกสารตามที่ผู้ตรวจสอบ</w:t>
      </w:r>
      <w:r>
        <w:rPr>
          <w:rFonts w:ascii="TH SarabunPSK" w:hAnsi="TH SarabunPSK" w:cs="TH SarabunPSK" w:hint="cs"/>
          <w:color w:val="000000"/>
          <w:cs/>
        </w:rPr>
        <w:t>ข้อมูลเบื้องต้น</w:t>
      </w:r>
      <w:r w:rsidRPr="005D1D1F">
        <w:rPr>
          <w:rFonts w:ascii="TH SarabunPSK" w:hAnsi="TH SarabunPSK" w:cs="TH SarabunPSK"/>
          <w:color w:val="000000"/>
          <w:cs/>
        </w:rPr>
        <w:t xml:space="preserve">ร้องขอพร้อมรับรองสำเนาถูกต้อง และขอความอนุเคราะห์ในการจัดเตรียมสถานที่ให้เจ้าหน้าที่ปฏิบัติงาน </w:t>
      </w:r>
      <w:r w:rsidRPr="005D1D1F">
        <w:rPr>
          <w:rFonts w:ascii="TH SarabunPSK" w:hAnsi="TH SarabunPSK" w:cs="TH SarabunPSK"/>
          <w:cs/>
        </w:rPr>
        <w:t>ทั้งนี้ ได้</w:t>
      </w:r>
      <w:r w:rsidRPr="005D1D1F">
        <w:rPr>
          <w:rFonts w:ascii="TH SarabunPSK" w:hAnsi="TH SarabunPSK" w:cs="TH SarabunPSK"/>
          <w:color w:val="000000"/>
          <w:spacing w:val="7"/>
          <w:cs/>
        </w:rPr>
        <w:t>มอบหมายให้...(</w:t>
      </w:r>
      <w:r w:rsidRPr="005D1D1F">
        <w:rPr>
          <w:rFonts w:ascii="TH SarabunPSK" w:hAnsi="TH SarabunPSK" w:cs="TH SarabunPSK"/>
          <w:color w:val="000000"/>
          <w:spacing w:val="7"/>
          <w:u w:val="dotted"/>
          <w:cs/>
        </w:rPr>
        <w:t>ระบุชื่อ สกุล ตำแหน่ง</w:t>
      </w:r>
      <w:r w:rsidRPr="005D1D1F">
        <w:rPr>
          <w:rFonts w:ascii="TH SarabunPSK" w:hAnsi="TH SarabunPSK" w:cs="TH SarabunPSK"/>
          <w:color w:val="000000"/>
          <w:spacing w:val="7"/>
          <w:cs/>
        </w:rPr>
        <w:t>)..</w:t>
      </w:r>
      <w:r>
        <w:rPr>
          <w:rFonts w:ascii="TH SarabunPSK" w:hAnsi="TH SarabunPSK" w:cs="TH SarabunPSK" w:hint="cs"/>
          <w:color w:val="000000"/>
          <w:spacing w:val="7"/>
          <w:cs/>
        </w:rPr>
        <w:t>และ</w:t>
      </w:r>
      <w:r w:rsidRPr="005D1D1F">
        <w:rPr>
          <w:rFonts w:ascii="TH SarabunPSK" w:hAnsi="TH SarabunPSK" w:cs="TH SarabunPSK"/>
          <w:color w:val="000000"/>
          <w:spacing w:val="7"/>
          <w:cs/>
        </w:rPr>
        <w:t>... (</w:t>
      </w:r>
      <w:r w:rsidRPr="005D1D1F">
        <w:rPr>
          <w:rFonts w:ascii="TH SarabunPSK" w:hAnsi="TH SarabunPSK" w:cs="TH SarabunPSK"/>
          <w:color w:val="000000"/>
          <w:spacing w:val="7"/>
          <w:u w:val="dotted"/>
          <w:cs/>
        </w:rPr>
        <w:t>ระบุชื่อ สกุล ตำแหน่ง</w:t>
      </w:r>
      <w:r w:rsidRPr="005D1D1F">
        <w:rPr>
          <w:rFonts w:ascii="TH SarabunPSK" w:hAnsi="TH SarabunPSK" w:cs="TH SarabunPSK"/>
          <w:color w:val="000000"/>
          <w:spacing w:val="7"/>
          <w:cs/>
        </w:rPr>
        <w:t>).....เป็นเจ้าหน้าที่ผู้รับผิดชอบในการ</w:t>
      </w:r>
      <w:r w:rsidR="001C7D53" w:rsidRPr="00DD45D9">
        <w:rPr>
          <w:rFonts w:ascii="TH SarabunPSK" w:hAnsi="TH SarabunPSK" w:cs="TH SarabunPSK" w:hint="cs"/>
          <w:color w:val="000000"/>
          <w:spacing w:val="7"/>
          <w:cs/>
        </w:rPr>
        <w:t>ปฏิบัติงาน</w:t>
      </w:r>
      <w:r w:rsidR="00A14B98">
        <w:rPr>
          <w:rFonts w:ascii="TH SarabunPSK" w:hAnsi="TH SarabunPSK" w:cs="TH SarabunPSK" w:hint="cs"/>
          <w:color w:val="000000"/>
          <w:spacing w:val="7"/>
          <w:cs/>
        </w:rPr>
        <w:t>รวบรวมข้อเท็จจริง</w:t>
      </w:r>
      <w:r>
        <w:rPr>
          <w:rFonts w:ascii="TH SarabunPSK" w:hAnsi="TH SarabunPSK" w:cs="TH SarabunPSK" w:hint="cs"/>
          <w:color w:val="000000"/>
          <w:spacing w:val="7"/>
          <w:cs/>
        </w:rPr>
        <w:t xml:space="preserve">เบื้องต้น </w:t>
      </w:r>
    </w:p>
    <w:p w14:paraId="053391AD" w14:textId="438D2AEB" w:rsidR="004A113B" w:rsidRPr="00711BD3" w:rsidRDefault="00BE2CC0" w:rsidP="00C30D07">
      <w:pPr>
        <w:spacing w:before="240" w:line="400" w:lineRule="exact"/>
        <w:ind w:firstLine="1134"/>
        <w:jc w:val="thaiDistribute"/>
        <w:rPr>
          <w:rFonts w:ascii="TH SarabunIT๙" w:hAnsi="TH SarabunIT๙" w:cs="TH SarabunIT๙"/>
          <w:cs/>
        </w:rPr>
      </w:pPr>
      <w:r w:rsidRPr="001904F3">
        <w:rPr>
          <w:rFonts w:ascii="TH SarabunIT๙" w:hAnsi="TH SarabunIT๙" w:cs="TH SarabunIT๙"/>
          <w:cs/>
        </w:rPr>
        <w:t>จึงเรียนมาเพื่อโปรดพิจารณาดำเนินการ</w:t>
      </w:r>
      <w:r w:rsidR="00E45746">
        <w:rPr>
          <w:rFonts w:ascii="TH SarabunIT๙" w:hAnsi="TH SarabunIT๙" w:cs="TH SarabunIT๙" w:hint="cs"/>
          <w:cs/>
        </w:rPr>
        <w:t xml:space="preserve"> และขอขอบคุณในความร่วมมือมา ณ โอกาสนี้</w:t>
      </w:r>
      <w:r w:rsidRPr="001904F3">
        <w:rPr>
          <w:rFonts w:ascii="TH SarabunIT๙" w:hAnsi="TH SarabunIT๙" w:cs="TH SarabunIT๙"/>
          <w:cs/>
        </w:rPr>
        <w:t xml:space="preserve"> </w:t>
      </w:r>
    </w:p>
    <w:p w14:paraId="1A0C3C25" w14:textId="7E687E2D" w:rsidR="00CA0E39" w:rsidRDefault="00CA0E39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  <w:r w:rsidRPr="003A7746">
        <w:rPr>
          <w:rFonts w:ascii="TH SarabunPSK" w:hAnsi="TH SarabunPSK" w:cs="TH SarabunPSK"/>
          <w:cs/>
        </w:rPr>
        <w:t>ขอแสดงความนับถือ</w:t>
      </w:r>
    </w:p>
    <w:p w14:paraId="11D32B83" w14:textId="77777777" w:rsidR="005D5B7C" w:rsidRPr="005D5B7C" w:rsidRDefault="005D5B7C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</w:p>
    <w:p w14:paraId="626C121C" w14:textId="6686336A" w:rsidR="00CA0E39" w:rsidRDefault="00CA0E39" w:rsidP="00C30D07">
      <w:pPr>
        <w:spacing w:line="400" w:lineRule="exact"/>
        <w:ind w:firstLine="3969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(</w:t>
      </w:r>
      <w:r w:rsidR="00E45746">
        <w:rPr>
          <w:rFonts w:ascii="TH SarabunIT๙" w:hAnsi="TH SarabunIT๙" w:cs="TH SarabunIT๙" w:hint="cs"/>
          <w:cs/>
        </w:rPr>
        <w:t xml:space="preserve">                                 </w:t>
      </w:r>
      <w:r w:rsidRPr="00667D7B">
        <w:rPr>
          <w:rFonts w:ascii="TH SarabunIT๙" w:hAnsi="TH SarabunIT๙" w:cs="TH SarabunIT๙"/>
          <w:cs/>
        </w:rPr>
        <w:t>)</w:t>
      </w:r>
    </w:p>
    <w:p w14:paraId="66FF9EA0" w14:textId="10B69226" w:rsidR="00CA0E39" w:rsidRDefault="00E45746" w:rsidP="00CA0E39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รตง./</w:t>
      </w:r>
      <w:proofErr w:type="spellStart"/>
      <w:r>
        <w:rPr>
          <w:rFonts w:ascii="TH SarabunIT๙" w:hAnsi="TH SarabunIT๙" w:cs="TH SarabunIT๙" w:hint="cs"/>
          <w:cs/>
        </w:rPr>
        <w:t>ผต</w:t>
      </w:r>
      <w:proofErr w:type="spellEnd"/>
      <w:r>
        <w:rPr>
          <w:rFonts w:ascii="TH SarabunIT๙" w:hAnsi="TH SarabunIT๙" w:cs="TH SarabunIT๙" w:hint="cs"/>
          <w:cs/>
        </w:rPr>
        <w:t>../</w:t>
      </w:r>
      <w:proofErr w:type="spellStart"/>
      <w:r>
        <w:rPr>
          <w:rFonts w:ascii="TH SarabunIT๙" w:hAnsi="TH SarabunIT๙" w:cs="TH SarabunIT๙" w:hint="cs"/>
          <w:cs/>
        </w:rPr>
        <w:t>ชผ</w:t>
      </w:r>
      <w:proofErr w:type="spellEnd"/>
      <w:r>
        <w:rPr>
          <w:rFonts w:ascii="TH SarabunIT๙" w:hAnsi="TH SarabunIT๙" w:cs="TH SarabunIT๙" w:hint="cs"/>
          <w:cs/>
        </w:rPr>
        <w:t>ต./ผอ.สำนัก/</w:t>
      </w:r>
      <w:proofErr w:type="spellStart"/>
      <w:r>
        <w:rPr>
          <w:rFonts w:ascii="TH SarabunIT๙" w:hAnsi="TH SarabunIT๙" w:cs="TH SarabunIT๙" w:hint="cs"/>
          <w:cs/>
        </w:rPr>
        <w:t>ผตจ</w:t>
      </w:r>
      <w:proofErr w:type="spellEnd"/>
      <w:r>
        <w:rPr>
          <w:rFonts w:ascii="TH SarabunIT๙" w:hAnsi="TH SarabunIT๙" w:cs="TH SarabunIT๙" w:hint="cs"/>
          <w:cs/>
        </w:rPr>
        <w:t xml:space="preserve"> (ระบุชื่อตำแหน่งเต็ม)</w:t>
      </w:r>
      <w:r w:rsidR="009A5DBF">
        <w:rPr>
          <w:rFonts w:ascii="TH SarabunIT๙" w:hAnsi="TH SarabunIT๙" w:cs="TH SarabunIT๙" w:hint="cs"/>
          <w:cs/>
        </w:rPr>
        <w:t xml:space="preserve"> </w:t>
      </w:r>
      <w:r w:rsidR="00CA0E39" w:rsidRPr="00667D7B">
        <w:rPr>
          <w:rFonts w:ascii="TH SarabunIT๙" w:hAnsi="TH SarabunIT๙" w:cs="TH SarabunIT๙"/>
          <w:cs/>
        </w:rPr>
        <w:t>ปฏิบัติราชการแทน</w:t>
      </w:r>
      <w:r w:rsidR="00CA0E39">
        <w:rPr>
          <w:rFonts w:ascii="TH SarabunIT๙" w:hAnsi="TH SarabunIT๙" w:cs="TH SarabunIT๙" w:hint="cs"/>
          <w:cs/>
        </w:rPr>
        <w:t xml:space="preserve"> </w:t>
      </w:r>
    </w:p>
    <w:p w14:paraId="70D2DA30" w14:textId="7B67E8A1" w:rsidR="00CA0E39" w:rsidRPr="007B5BDF" w:rsidRDefault="00CA0E39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64096702" w14:textId="5FCD5874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สำนัก</w:t>
      </w:r>
      <w:r w:rsidR="00C30D07" w:rsidRPr="007C6F16">
        <w:rPr>
          <w:rFonts w:ascii="TH SarabunIT๙" w:hAnsi="TH SarabunIT๙" w:cs="TH SarabunIT๙" w:hint="cs"/>
          <w:cs/>
        </w:rPr>
        <w:t>.........................</w:t>
      </w:r>
    </w:p>
    <w:p w14:paraId="57C1B66E" w14:textId="29738739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</w:t>
      </w:r>
      <w:r w:rsidR="00C30D07" w:rsidRPr="007C6F16">
        <w:rPr>
          <w:rFonts w:ascii="TH SarabunIT๙" w:hAnsi="TH SarabunIT๙" w:cs="TH SarabunIT๙" w:hint="cs"/>
          <w:cs/>
        </w:rPr>
        <w:t>............................</w:t>
      </w:r>
    </w:p>
    <w:p w14:paraId="3D8079B8" w14:textId="39F2B8B1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โทรสาร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63DB7F31" w14:textId="107BF253" w:rsidR="00AD2E4A" w:rsidRDefault="00CA0E39" w:rsidP="00D00A1B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ไปรษณีย์</w:t>
      </w:r>
      <w:r w:rsidRPr="007C6F16">
        <w:rPr>
          <w:rFonts w:ascii="TH SarabunIT๙" w:hAnsi="TH SarabunIT๙" w:cs="TH SarabunIT๙"/>
          <w:color w:val="000000"/>
          <w:cs/>
        </w:rPr>
        <w:t>อิเล็กทรอนิกส์</w:t>
      </w:r>
      <w:r w:rsidRPr="007C6F16">
        <w:rPr>
          <w:rFonts w:ascii="TH SarabunIT๙" w:hAnsi="TH SarabunIT๙" w:cs="TH SarabunIT๙"/>
          <w:color w:val="FF0000"/>
          <w:cs/>
        </w:rPr>
        <w:t xml:space="preserve"> 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34CC51B1" w14:textId="77777777" w:rsidR="004533F0" w:rsidRDefault="004533F0" w:rsidP="00D00A1B">
      <w:pPr>
        <w:spacing w:line="400" w:lineRule="exact"/>
        <w:ind w:right="-108"/>
        <w:rPr>
          <w:rFonts w:ascii="TH SarabunIT๙" w:hAnsi="TH SarabunIT๙" w:cs="TH SarabunIT๙"/>
        </w:rPr>
      </w:pPr>
    </w:p>
    <w:p w14:paraId="1D66CA4C" w14:textId="6769EEC5" w:rsidR="004533F0" w:rsidRPr="007C6F16" w:rsidRDefault="004533F0" w:rsidP="00D00A1B">
      <w:pPr>
        <w:spacing w:line="400" w:lineRule="exact"/>
        <w:ind w:right="-108"/>
        <w:rPr>
          <w:rFonts w:ascii="TH SarabunIT๙" w:hAnsi="TH SarabunIT๙" w:cs="TH SarabunIT๙"/>
          <w:cs/>
        </w:rPr>
      </w:pPr>
    </w:p>
    <w:sectPr w:rsidR="004533F0" w:rsidRPr="007C6F16" w:rsidSect="002B327D">
      <w:headerReference w:type="even" r:id="rId7"/>
      <w:headerReference w:type="first" r:id="rId8"/>
      <w:pgSz w:w="11907" w:h="16834" w:code="9"/>
      <w:pgMar w:top="1418" w:right="1134" w:bottom="567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C30BD" w14:textId="77777777" w:rsidR="002E3217" w:rsidRDefault="002E3217">
      <w:r>
        <w:separator/>
      </w:r>
    </w:p>
  </w:endnote>
  <w:endnote w:type="continuationSeparator" w:id="0">
    <w:p w14:paraId="7F7709B7" w14:textId="77777777" w:rsidR="002E3217" w:rsidRDefault="002E3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BB525" w14:textId="77777777" w:rsidR="002E3217" w:rsidRDefault="002E3217">
      <w:r>
        <w:separator/>
      </w:r>
    </w:p>
  </w:footnote>
  <w:footnote w:type="continuationSeparator" w:id="0">
    <w:p w14:paraId="6B168909" w14:textId="77777777" w:rsidR="002E3217" w:rsidRDefault="002E3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3A0B" w14:textId="77777777" w:rsidR="00AF75FF" w:rsidRDefault="00962DBA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 w:rsidR="00AF75FF"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5D9171B0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598CD" w14:textId="77777777" w:rsidR="00D92819" w:rsidRDefault="003D293E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51E122" wp14:editId="0E368DC7">
              <wp:simplePos x="0" y="0"/>
              <wp:positionH relativeFrom="margin">
                <wp:posOffset>2084705</wp:posOffset>
              </wp:positionH>
              <wp:positionV relativeFrom="paragraph">
                <wp:posOffset>-50800</wp:posOffset>
              </wp:positionV>
              <wp:extent cx="1152525" cy="393700"/>
              <wp:effectExtent l="0" t="0" r="28575" b="25400"/>
              <wp:wrapNone/>
              <wp:docPr id="3" name="สี่เหลี่ยมผืนผ้า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525" cy="393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770F068" w14:textId="77777777" w:rsidR="000F07BF" w:rsidRPr="00361137" w:rsidRDefault="00361137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</w:pP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-</w:t>
                          </w:r>
                          <w:r w:rsidR="00C8130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แบบ</w:t>
                          </w: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ร่าง-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51E122" id="สี่เหลี่ยมผืนผ้า 3" o:spid="_x0000_s1026" style="position:absolute;margin-left:164.15pt;margin-top:-4pt;width:90.75pt;height:3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" fillcolor="window" strokecolor="window" strokeweight="1pt">
              <v:path arrowok="t"/>
              <v:textbox>
                <w:txbxContent>
                  <w:p w14:paraId="6770F068" w14:textId="77777777" w:rsidR="000F07BF" w:rsidRPr="00361137" w:rsidRDefault="00361137" w:rsidP="000F07BF">
                    <w:pPr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cs/>
                      </w:rPr>
                    </w:pP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-</w:t>
                    </w:r>
                    <w:r w:rsidR="00C8130D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แบบ</w:t>
                    </w: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ร่าง-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E618F8"/>
    <w:multiLevelType w:val="hybridMultilevel"/>
    <w:tmpl w:val="36F492C4"/>
    <w:lvl w:ilvl="0" w:tplc="CFB29114">
      <w:numFmt w:val="bullet"/>
      <w:lvlText w:val="-"/>
      <w:lvlJc w:val="left"/>
      <w:pPr>
        <w:ind w:left="1069" w:hanging="360"/>
      </w:pPr>
      <w:rPr>
        <w:rFonts w:ascii="TH SarabunPSK" w:eastAsia="Times New Roman" w:hAnsi="TH SarabunPSK" w:cs="TH SarabunPSK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3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6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7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856696119">
    <w:abstractNumId w:val="9"/>
  </w:num>
  <w:num w:numId="2" w16cid:durableId="577785544">
    <w:abstractNumId w:val="5"/>
  </w:num>
  <w:num w:numId="3" w16cid:durableId="1121263418">
    <w:abstractNumId w:val="10"/>
  </w:num>
  <w:num w:numId="4" w16cid:durableId="1687556925">
    <w:abstractNumId w:val="8"/>
  </w:num>
  <w:num w:numId="5" w16cid:durableId="1824346421">
    <w:abstractNumId w:val="2"/>
  </w:num>
  <w:num w:numId="6" w16cid:durableId="809980231">
    <w:abstractNumId w:val="0"/>
  </w:num>
  <w:num w:numId="7" w16cid:durableId="1876191731">
    <w:abstractNumId w:val="6"/>
  </w:num>
  <w:num w:numId="8" w16cid:durableId="1642347199">
    <w:abstractNumId w:val="4"/>
  </w:num>
  <w:num w:numId="9" w16cid:durableId="776604162">
    <w:abstractNumId w:val="3"/>
  </w:num>
  <w:num w:numId="10" w16cid:durableId="1675960929">
    <w:abstractNumId w:val="7"/>
  </w:num>
  <w:num w:numId="11" w16cid:durableId="1658611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05A"/>
    <w:rsid w:val="00004D71"/>
    <w:rsid w:val="00011AD1"/>
    <w:rsid w:val="00015663"/>
    <w:rsid w:val="000218D2"/>
    <w:rsid w:val="000252CA"/>
    <w:rsid w:val="00055294"/>
    <w:rsid w:val="00062DAD"/>
    <w:rsid w:val="000658E7"/>
    <w:rsid w:val="00066B7C"/>
    <w:rsid w:val="000703C7"/>
    <w:rsid w:val="00074891"/>
    <w:rsid w:val="0007630F"/>
    <w:rsid w:val="00077F7A"/>
    <w:rsid w:val="000830AF"/>
    <w:rsid w:val="000932F7"/>
    <w:rsid w:val="00095B11"/>
    <w:rsid w:val="00096B08"/>
    <w:rsid w:val="000971CF"/>
    <w:rsid w:val="000A02DA"/>
    <w:rsid w:val="000A104D"/>
    <w:rsid w:val="000A2F8E"/>
    <w:rsid w:val="000A59CE"/>
    <w:rsid w:val="000C2B34"/>
    <w:rsid w:val="000C38AE"/>
    <w:rsid w:val="000D118F"/>
    <w:rsid w:val="000D61BF"/>
    <w:rsid w:val="000D6898"/>
    <w:rsid w:val="000E02B8"/>
    <w:rsid w:val="000E0A20"/>
    <w:rsid w:val="000E626E"/>
    <w:rsid w:val="000F07BF"/>
    <w:rsid w:val="000F0ED1"/>
    <w:rsid w:val="00107639"/>
    <w:rsid w:val="001168BA"/>
    <w:rsid w:val="00116E54"/>
    <w:rsid w:val="001177A6"/>
    <w:rsid w:val="00120BCB"/>
    <w:rsid w:val="001213F7"/>
    <w:rsid w:val="00122A20"/>
    <w:rsid w:val="00134A6A"/>
    <w:rsid w:val="00136BEB"/>
    <w:rsid w:val="00137BB5"/>
    <w:rsid w:val="001507C4"/>
    <w:rsid w:val="001511BB"/>
    <w:rsid w:val="0016419B"/>
    <w:rsid w:val="0017018A"/>
    <w:rsid w:val="00171BD3"/>
    <w:rsid w:val="00172872"/>
    <w:rsid w:val="00182BF1"/>
    <w:rsid w:val="001A5805"/>
    <w:rsid w:val="001A7878"/>
    <w:rsid w:val="001B2555"/>
    <w:rsid w:val="001B3250"/>
    <w:rsid w:val="001C0A7F"/>
    <w:rsid w:val="001C3849"/>
    <w:rsid w:val="001C44A3"/>
    <w:rsid w:val="001C7D53"/>
    <w:rsid w:val="001D3C6C"/>
    <w:rsid w:val="001D625F"/>
    <w:rsid w:val="001E3B4B"/>
    <w:rsid w:val="001E4676"/>
    <w:rsid w:val="001F4450"/>
    <w:rsid w:val="001F7248"/>
    <w:rsid w:val="00201490"/>
    <w:rsid w:val="00202B09"/>
    <w:rsid w:val="002068AA"/>
    <w:rsid w:val="00206E12"/>
    <w:rsid w:val="0020722B"/>
    <w:rsid w:val="002123CD"/>
    <w:rsid w:val="00212FF4"/>
    <w:rsid w:val="0023432B"/>
    <w:rsid w:val="0024155F"/>
    <w:rsid w:val="00242CFC"/>
    <w:rsid w:val="00243EC5"/>
    <w:rsid w:val="002450FC"/>
    <w:rsid w:val="00253868"/>
    <w:rsid w:val="00260389"/>
    <w:rsid w:val="00262A2B"/>
    <w:rsid w:val="002671E7"/>
    <w:rsid w:val="002823C0"/>
    <w:rsid w:val="00295192"/>
    <w:rsid w:val="002A4051"/>
    <w:rsid w:val="002A497B"/>
    <w:rsid w:val="002A587B"/>
    <w:rsid w:val="002B327D"/>
    <w:rsid w:val="002B3484"/>
    <w:rsid w:val="002D3601"/>
    <w:rsid w:val="002D5C38"/>
    <w:rsid w:val="002E3217"/>
    <w:rsid w:val="003056A8"/>
    <w:rsid w:val="0031321F"/>
    <w:rsid w:val="003239EE"/>
    <w:rsid w:val="00324638"/>
    <w:rsid w:val="00325015"/>
    <w:rsid w:val="00327CE4"/>
    <w:rsid w:val="00336CB5"/>
    <w:rsid w:val="0034239E"/>
    <w:rsid w:val="00350A45"/>
    <w:rsid w:val="00351C92"/>
    <w:rsid w:val="003553F7"/>
    <w:rsid w:val="00357AAB"/>
    <w:rsid w:val="003603A9"/>
    <w:rsid w:val="00361137"/>
    <w:rsid w:val="00361971"/>
    <w:rsid w:val="00362F68"/>
    <w:rsid w:val="0036582C"/>
    <w:rsid w:val="00365B83"/>
    <w:rsid w:val="0036617C"/>
    <w:rsid w:val="00373933"/>
    <w:rsid w:val="00375426"/>
    <w:rsid w:val="00383389"/>
    <w:rsid w:val="003A0D39"/>
    <w:rsid w:val="003A37A2"/>
    <w:rsid w:val="003A7992"/>
    <w:rsid w:val="003B10DB"/>
    <w:rsid w:val="003B3B66"/>
    <w:rsid w:val="003B5927"/>
    <w:rsid w:val="003C4AED"/>
    <w:rsid w:val="003C5185"/>
    <w:rsid w:val="003C5AA9"/>
    <w:rsid w:val="003D293E"/>
    <w:rsid w:val="003D5E2D"/>
    <w:rsid w:val="003D7579"/>
    <w:rsid w:val="003E457A"/>
    <w:rsid w:val="00401157"/>
    <w:rsid w:val="004215A8"/>
    <w:rsid w:val="004254A2"/>
    <w:rsid w:val="00430EF4"/>
    <w:rsid w:val="004406A7"/>
    <w:rsid w:val="00443568"/>
    <w:rsid w:val="004533F0"/>
    <w:rsid w:val="00456499"/>
    <w:rsid w:val="0046377B"/>
    <w:rsid w:val="00465EF1"/>
    <w:rsid w:val="004774B8"/>
    <w:rsid w:val="00480F3C"/>
    <w:rsid w:val="00490391"/>
    <w:rsid w:val="00490D08"/>
    <w:rsid w:val="004977A8"/>
    <w:rsid w:val="004A113B"/>
    <w:rsid w:val="004A68AF"/>
    <w:rsid w:val="004B5AF0"/>
    <w:rsid w:val="004C122C"/>
    <w:rsid w:val="004C6911"/>
    <w:rsid w:val="004D3110"/>
    <w:rsid w:val="004D393C"/>
    <w:rsid w:val="004D5FAB"/>
    <w:rsid w:val="004D7B3A"/>
    <w:rsid w:val="004D7D82"/>
    <w:rsid w:val="004E0B4A"/>
    <w:rsid w:val="004F0171"/>
    <w:rsid w:val="004F45EF"/>
    <w:rsid w:val="004F4B0B"/>
    <w:rsid w:val="0050244F"/>
    <w:rsid w:val="00503D2E"/>
    <w:rsid w:val="00506257"/>
    <w:rsid w:val="00523AAB"/>
    <w:rsid w:val="00526153"/>
    <w:rsid w:val="005268C7"/>
    <w:rsid w:val="00535301"/>
    <w:rsid w:val="005428FF"/>
    <w:rsid w:val="00547525"/>
    <w:rsid w:val="0055550A"/>
    <w:rsid w:val="00562508"/>
    <w:rsid w:val="00564A56"/>
    <w:rsid w:val="00583E6A"/>
    <w:rsid w:val="00593155"/>
    <w:rsid w:val="00594B54"/>
    <w:rsid w:val="005A0221"/>
    <w:rsid w:val="005A4B11"/>
    <w:rsid w:val="005B1D51"/>
    <w:rsid w:val="005B752D"/>
    <w:rsid w:val="005B7B44"/>
    <w:rsid w:val="005B7D3D"/>
    <w:rsid w:val="005C58B6"/>
    <w:rsid w:val="005C6236"/>
    <w:rsid w:val="005C6E11"/>
    <w:rsid w:val="005D1D1F"/>
    <w:rsid w:val="005D5B7C"/>
    <w:rsid w:val="005E12B9"/>
    <w:rsid w:val="005E1BFB"/>
    <w:rsid w:val="005E59D2"/>
    <w:rsid w:val="005F1172"/>
    <w:rsid w:val="005F61D2"/>
    <w:rsid w:val="00604D54"/>
    <w:rsid w:val="00610D33"/>
    <w:rsid w:val="00613C35"/>
    <w:rsid w:val="00625AC8"/>
    <w:rsid w:val="00631AE8"/>
    <w:rsid w:val="0063548F"/>
    <w:rsid w:val="0064085E"/>
    <w:rsid w:val="006507AF"/>
    <w:rsid w:val="00651528"/>
    <w:rsid w:val="006546DE"/>
    <w:rsid w:val="00667EF7"/>
    <w:rsid w:val="006703AE"/>
    <w:rsid w:val="006717AD"/>
    <w:rsid w:val="0067200F"/>
    <w:rsid w:val="00673BBE"/>
    <w:rsid w:val="00673E89"/>
    <w:rsid w:val="0068159E"/>
    <w:rsid w:val="00684160"/>
    <w:rsid w:val="00686BC7"/>
    <w:rsid w:val="006A6B8C"/>
    <w:rsid w:val="006B4959"/>
    <w:rsid w:val="006C2142"/>
    <w:rsid w:val="006D2BFA"/>
    <w:rsid w:val="006D2D26"/>
    <w:rsid w:val="006D31B2"/>
    <w:rsid w:val="006D487E"/>
    <w:rsid w:val="006D573D"/>
    <w:rsid w:val="006D5CCF"/>
    <w:rsid w:val="006E188D"/>
    <w:rsid w:val="006F0440"/>
    <w:rsid w:val="006F2470"/>
    <w:rsid w:val="006F315A"/>
    <w:rsid w:val="006F4001"/>
    <w:rsid w:val="007001CE"/>
    <w:rsid w:val="00701B3C"/>
    <w:rsid w:val="007024B3"/>
    <w:rsid w:val="0071005C"/>
    <w:rsid w:val="00711978"/>
    <w:rsid w:val="00711BD3"/>
    <w:rsid w:val="00717F28"/>
    <w:rsid w:val="00720DA6"/>
    <w:rsid w:val="0072132B"/>
    <w:rsid w:val="00721F5E"/>
    <w:rsid w:val="0072492A"/>
    <w:rsid w:val="0072688E"/>
    <w:rsid w:val="00730098"/>
    <w:rsid w:val="0073669E"/>
    <w:rsid w:val="00742E5D"/>
    <w:rsid w:val="00750185"/>
    <w:rsid w:val="0076070C"/>
    <w:rsid w:val="00764409"/>
    <w:rsid w:val="00764DAB"/>
    <w:rsid w:val="007712F1"/>
    <w:rsid w:val="00771AC7"/>
    <w:rsid w:val="007722ED"/>
    <w:rsid w:val="00776E86"/>
    <w:rsid w:val="00793E01"/>
    <w:rsid w:val="007A044F"/>
    <w:rsid w:val="007A5C34"/>
    <w:rsid w:val="007A69DB"/>
    <w:rsid w:val="007B0CC3"/>
    <w:rsid w:val="007B4992"/>
    <w:rsid w:val="007B5BDF"/>
    <w:rsid w:val="007B745B"/>
    <w:rsid w:val="007C6F16"/>
    <w:rsid w:val="007D43C7"/>
    <w:rsid w:val="007E198B"/>
    <w:rsid w:val="007F7A90"/>
    <w:rsid w:val="008150EA"/>
    <w:rsid w:val="00820C64"/>
    <w:rsid w:val="00822D17"/>
    <w:rsid w:val="00833117"/>
    <w:rsid w:val="00852C3F"/>
    <w:rsid w:val="008539CE"/>
    <w:rsid w:val="00857DCB"/>
    <w:rsid w:val="0086378C"/>
    <w:rsid w:val="00863A45"/>
    <w:rsid w:val="00865ABB"/>
    <w:rsid w:val="00867829"/>
    <w:rsid w:val="00880D1F"/>
    <w:rsid w:val="00882590"/>
    <w:rsid w:val="00882DEF"/>
    <w:rsid w:val="00891877"/>
    <w:rsid w:val="008A3280"/>
    <w:rsid w:val="008A61B5"/>
    <w:rsid w:val="008B46E2"/>
    <w:rsid w:val="008B499D"/>
    <w:rsid w:val="008C4CD1"/>
    <w:rsid w:val="008D0942"/>
    <w:rsid w:val="008D0F0A"/>
    <w:rsid w:val="008D74DA"/>
    <w:rsid w:val="008E3067"/>
    <w:rsid w:val="008E3F4E"/>
    <w:rsid w:val="008F3F1C"/>
    <w:rsid w:val="00901FFB"/>
    <w:rsid w:val="00912BB5"/>
    <w:rsid w:val="0091506F"/>
    <w:rsid w:val="009457C2"/>
    <w:rsid w:val="0095093C"/>
    <w:rsid w:val="00957C31"/>
    <w:rsid w:val="00960E62"/>
    <w:rsid w:val="00962DBA"/>
    <w:rsid w:val="009676CA"/>
    <w:rsid w:val="0097416A"/>
    <w:rsid w:val="00976FB1"/>
    <w:rsid w:val="00995E35"/>
    <w:rsid w:val="00996016"/>
    <w:rsid w:val="009A0388"/>
    <w:rsid w:val="009A2287"/>
    <w:rsid w:val="009A2771"/>
    <w:rsid w:val="009A5DBF"/>
    <w:rsid w:val="009B5BC4"/>
    <w:rsid w:val="009C0140"/>
    <w:rsid w:val="009C1400"/>
    <w:rsid w:val="009C14FC"/>
    <w:rsid w:val="009C441B"/>
    <w:rsid w:val="009C68A5"/>
    <w:rsid w:val="009C7DA7"/>
    <w:rsid w:val="009D0C2F"/>
    <w:rsid w:val="009E0257"/>
    <w:rsid w:val="009E427A"/>
    <w:rsid w:val="009E4DDF"/>
    <w:rsid w:val="009F4DC4"/>
    <w:rsid w:val="00A029A3"/>
    <w:rsid w:val="00A12C49"/>
    <w:rsid w:val="00A13CEF"/>
    <w:rsid w:val="00A14B98"/>
    <w:rsid w:val="00A17247"/>
    <w:rsid w:val="00A25E5D"/>
    <w:rsid w:val="00A369D2"/>
    <w:rsid w:val="00A53B85"/>
    <w:rsid w:val="00A546D6"/>
    <w:rsid w:val="00A55C15"/>
    <w:rsid w:val="00A566E3"/>
    <w:rsid w:val="00A73C33"/>
    <w:rsid w:val="00A745A6"/>
    <w:rsid w:val="00A74EF1"/>
    <w:rsid w:val="00A75117"/>
    <w:rsid w:val="00A835E6"/>
    <w:rsid w:val="00A8602A"/>
    <w:rsid w:val="00A914E3"/>
    <w:rsid w:val="00A949DB"/>
    <w:rsid w:val="00AA25EE"/>
    <w:rsid w:val="00AA553B"/>
    <w:rsid w:val="00AA6EF1"/>
    <w:rsid w:val="00AB2CD9"/>
    <w:rsid w:val="00AD083B"/>
    <w:rsid w:val="00AD1107"/>
    <w:rsid w:val="00AD2E4A"/>
    <w:rsid w:val="00AD4A43"/>
    <w:rsid w:val="00AD79F0"/>
    <w:rsid w:val="00AE07C2"/>
    <w:rsid w:val="00AE1009"/>
    <w:rsid w:val="00AF1B12"/>
    <w:rsid w:val="00AF6108"/>
    <w:rsid w:val="00AF75FF"/>
    <w:rsid w:val="00AF7B5D"/>
    <w:rsid w:val="00B050AB"/>
    <w:rsid w:val="00B120AF"/>
    <w:rsid w:val="00B12B80"/>
    <w:rsid w:val="00B2025E"/>
    <w:rsid w:val="00B20E87"/>
    <w:rsid w:val="00B218E7"/>
    <w:rsid w:val="00B24113"/>
    <w:rsid w:val="00B258DF"/>
    <w:rsid w:val="00B26274"/>
    <w:rsid w:val="00B351ED"/>
    <w:rsid w:val="00B37943"/>
    <w:rsid w:val="00B40119"/>
    <w:rsid w:val="00B4742E"/>
    <w:rsid w:val="00B64150"/>
    <w:rsid w:val="00B73F85"/>
    <w:rsid w:val="00B807A3"/>
    <w:rsid w:val="00B80880"/>
    <w:rsid w:val="00B83D63"/>
    <w:rsid w:val="00B953BE"/>
    <w:rsid w:val="00B977FA"/>
    <w:rsid w:val="00BB01FE"/>
    <w:rsid w:val="00BB4130"/>
    <w:rsid w:val="00BB79C9"/>
    <w:rsid w:val="00BC128F"/>
    <w:rsid w:val="00BC5479"/>
    <w:rsid w:val="00BD17E2"/>
    <w:rsid w:val="00BD7FE6"/>
    <w:rsid w:val="00BE2CC0"/>
    <w:rsid w:val="00BF6415"/>
    <w:rsid w:val="00C01210"/>
    <w:rsid w:val="00C10A6A"/>
    <w:rsid w:val="00C12044"/>
    <w:rsid w:val="00C135DC"/>
    <w:rsid w:val="00C13F64"/>
    <w:rsid w:val="00C30D07"/>
    <w:rsid w:val="00C31A7B"/>
    <w:rsid w:val="00C35091"/>
    <w:rsid w:val="00C43C80"/>
    <w:rsid w:val="00C601BF"/>
    <w:rsid w:val="00C661DE"/>
    <w:rsid w:val="00C67F82"/>
    <w:rsid w:val="00C8130D"/>
    <w:rsid w:val="00C94254"/>
    <w:rsid w:val="00C97E19"/>
    <w:rsid w:val="00CA0E39"/>
    <w:rsid w:val="00CA48C4"/>
    <w:rsid w:val="00CC2D2A"/>
    <w:rsid w:val="00CC5102"/>
    <w:rsid w:val="00CD10BF"/>
    <w:rsid w:val="00CD282D"/>
    <w:rsid w:val="00CD2C02"/>
    <w:rsid w:val="00CD3729"/>
    <w:rsid w:val="00CD4B8C"/>
    <w:rsid w:val="00CF010E"/>
    <w:rsid w:val="00CF1BCA"/>
    <w:rsid w:val="00CF47A1"/>
    <w:rsid w:val="00CF66F7"/>
    <w:rsid w:val="00D00A1B"/>
    <w:rsid w:val="00D0423F"/>
    <w:rsid w:val="00D04717"/>
    <w:rsid w:val="00D06744"/>
    <w:rsid w:val="00D10747"/>
    <w:rsid w:val="00D14947"/>
    <w:rsid w:val="00D14BC1"/>
    <w:rsid w:val="00D17CFB"/>
    <w:rsid w:val="00D2440C"/>
    <w:rsid w:val="00D30D15"/>
    <w:rsid w:val="00D33C0B"/>
    <w:rsid w:val="00D377AB"/>
    <w:rsid w:val="00D40C6D"/>
    <w:rsid w:val="00D43655"/>
    <w:rsid w:val="00D45CB8"/>
    <w:rsid w:val="00D54F66"/>
    <w:rsid w:val="00D65A36"/>
    <w:rsid w:val="00D71F6E"/>
    <w:rsid w:val="00D72744"/>
    <w:rsid w:val="00D75088"/>
    <w:rsid w:val="00D75C94"/>
    <w:rsid w:val="00D90F4A"/>
    <w:rsid w:val="00D913CA"/>
    <w:rsid w:val="00D92819"/>
    <w:rsid w:val="00D93136"/>
    <w:rsid w:val="00DB05AF"/>
    <w:rsid w:val="00DB20F2"/>
    <w:rsid w:val="00DB58D2"/>
    <w:rsid w:val="00DC020B"/>
    <w:rsid w:val="00DC0B97"/>
    <w:rsid w:val="00DD0559"/>
    <w:rsid w:val="00DD45D9"/>
    <w:rsid w:val="00DD667A"/>
    <w:rsid w:val="00DE604F"/>
    <w:rsid w:val="00DF08EF"/>
    <w:rsid w:val="00E01277"/>
    <w:rsid w:val="00E0397B"/>
    <w:rsid w:val="00E11FEB"/>
    <w:rsid w:val="00E20283"/>
    <w:rsid w:val="00E2573C"/>
    <w:rsid w:val="00E311B9"/>
    <w:rsid w:val="00E3176A"/>
    <w:rsid w:val="00E4100D"/>
    <w:rsid w:val="00E4103C"/>
    <w:rsid w:val="00E422C0"/>
    <w:rsid w:val="00E42A79"/>
    <w:rsid w:val="00E45746"/>
    <w:rsid w:val="00E46EDD"/>
    <w:rsid w:val="00E54523"/>
    <w:rsid w:val="00E54725"/>
    <w:rsid w:val="00E56AA0"/>
    <w:rsid w:val="00E63CD2"/>
    <w:rsid w:val="00E76709"/>
    <w:rsid w:val="00E77093"/>
    <w:rsid w:val="00E81656"/>
    <w:rsid w:val="00E830C6"/>
    <w:rsid w:val="00E87038"/>
    <w:rsid w:val="00E92022"/>
    <w:rsid w:val="00E950D8"/>
    <w:rsid w:val="00EA6C63"/>
    <w:rsid w:val="00EA6D36"/>
    <w:rsid w:val="00EB0ABC"/>
    <w:rsid w:val="00EB2E72"/>
    <w:rsid w:val="00EB7550"/>
    <w:rsid w:val="00EB7FBF"/>
    <w:rsid w:val="00EC07B2"/>
    <w:rsid w:val="00EE08E6"/>
    <w:rsid w:val="00EE45AC"/>
    <w:rsid w:val="00F1291B"/>
    <w:rsid w:val="00F137FA"/>
    <w:rsid w:val="00F14E2F"/>
    <w:rsid w:val="00F225B4"/>
    <w:rsid w:val="00F27833"/>
    <w:rsid w:val="00F334CC"/>
    <w:rsid w:val="00F361AC"/>
    <w:rsid w:val="00F5140E"/>
    <w:rsid w:val="00F6003B"/>
    <w:rsid w:val="00F67E18"/>
    <w:rsid w:val="00F70F47"/>
    <w:rsid w:val="00F75320"/>
    <w:rsid w:val="00F75A19"/>
    <w:rsid w:val="00F80A1C"/>
    <w:rsid w:val="00F83707"/>
    <w:rsid w:val="00F931B4"/>
    <w:rsid w:val="00F93EE9"/>
    <w:rsid w:val="00FA6A74"/>
    <w:rsid w:val="00FB2D5B"/>
    <w:rsid w:val="00FB40A6"/>
    <w:rsid w:val="00FB4944"/>
    <w:rsid w:val="00FC05F0"/>
    <w:rsid w:val="00FC6574"/>
    <w:rsid w:val="00FD09D2"/>
    <w:rsid w:val="00FE0E4F"/>
    <w:rsid w:val="00FE1920"/>
    <w:rsid w:val="00FF04C5"/>
    <w:rsid w:val="00FF2920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44D35"/>
  <w15:docId w15:val="{10C0769C-C63D-4AB8-B7AA-D4BE404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2DBA"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rsid w:val="00962DBA"/>
    <w:pPr>
      <w:keepNext/>
      <w:spacing w:before="120"/>
      <w:outlineLvl w:val="0"/>
    </w:pPr>
  </w:style>
  <w:style w:type="paragraph" w:styleId="2">
    <w:name w:val="heading 2"/>
    <w:basedOn w:val="a"/>
    <w:next w:val="a"/>
    <w:qFormat/>
    <w:rsid w:val="00962DBA"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62DBA"/>
    <w:pPr>
      <w:spacing w:before="120"/>
      <w:ind w:right="226"/>
      <w:jc w:val="both"/>
    </w:pPr>
  </w:style>
  <w:style w:type="character" w:styleId="a4">
    <w:name w:val="Hyperlink"/>
    <w:rsid w:val="00962DBA"/>
    <w:rPr>
      <w:color w:val="0000FF"/>
      <w:u w:val="single"/>
      <w:lang w:bidi="th-TH"/>
    </w:rPr>
  </w:style>
  <w:style w:type="paragraph" w:styleId="a5">
    <w:name w:val="Body Text Indent"/>
    <w:basedOn w:val="a"/>
    <w:rsid w:val="00962DBA"/>
    <w:pPr>
      <w:ind w:firstLine="1418"/>
    </w:pPr>
  </w:style>
  <w:style w:type="paragraph" w:styleId="20">
    <w:name w:val="Body Text Indent 2"/>
    <w:basedOn w:val="a"/>
    <w:rsid w:val="00962DBA"/>
    <w:pPr>
      <w:spacing w:before="240"/>
      <w:ind w:firstLine="1440"/>
    </w:pPr>
  </w:style>
  <w:style w:type="paragraph" w:styleId="3">
    <w:name w:val="Body Text Indent 3"/>
    <w:basedOn w:val="a"/>
    <w:rsid w:val="00962DB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link w:val="a8"/>
    <w:rsid w:val="00D43655"/>
    <w:rPr>
      <w:rFonts w:ascii="EucrosiaUPC" w:hAnsi="EucrosiaUPC"/>
      <w:sz w:val="32"/>
      <w:szCs w:val="37"/>
    </w:rPr>
  </w:style>
  <w:style w:type="table" w:styleId="ae">
    <w:name w:val="Table Grid"/>
    <w:basedOn w:val="a1"/>
    <w:rsid w:val="00BD7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A2771"/>
    <w:pPr>
      <w:ind w:left="720"/>
      <w:contextualSpacing/>
    </w:pPr>
    <w:rPr>
      <w:rFonts w:cs="Angsana New"/>
      <w:szCs w:val="40"/>
    </w:rPr>
  </w:style>
  <w:style w:type="paragraph" w:customStyle="1" w:styleId="af0">
    <w:name w:val="»¡µÔ"/>
    <w:rsid w:val="00912BB5"/>
    <w:pPr>
      <w:widowControl w:val="0"/>
      <w:autoSpaceDE w:val="0"/>
      <w:autoSpaceDN w:val="0"/>
      <w:adjustRightInd w:val="0"/>
    </w:pPr>
    <w:rPr>
      <w:rFonts w:ascii="Cordia New" w:hAnsi="Cordia New" w:cs="Cordia New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9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หนังสือภายนอก.dot</Template>
  <TotalTime>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ratree.s@OAGID.LOCAL</cp:lastModifiedBy>
  <cp:revision>3</cp:revision>
  <cp:lastPrinted>2020-10-16T02:04:00Z</cp:lastPrinted>
  <dcterms:created xsi:type="dcterms:W3CDTF">2024-02-21T02:31:00Z</dcterms:created>
  <dcterms:modified xsi:type="dcterms:W3CDTF">2024-02-21T02:31:00Z</dcterms:modified>
</cp:coreProperties>
</file>