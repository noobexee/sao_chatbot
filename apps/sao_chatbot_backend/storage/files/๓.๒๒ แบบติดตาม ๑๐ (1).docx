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19EF" w14:textId="77777777" w:rsidR="007A69DB" w:rsidRPr="00F776DE" w:rsidRDefault="000932F7" w:rsidP="00B66EDC">
      <w:pPr>
        <w:tabs>
          <w:tab w:val="left" w:pos="851"/>
          <w:tab w:val="left" w:pos="1418"/>
        </w:tabs>
        <w:rPr>
          <w:rFonts w:ascii="TH SarabunIT๙" w:hAnsi="TH SarabunIT๙" w:cs="TH SarabunIT๙"/>
          <w:u w:val="dotted"/>
        </w:rPr>
      </w:pPr>
      <w:r w:rsidRPr="00F776DE">
        <w:rPr>
          <w:rFonts w:ascii="TH SarabunIT๙" w:hAnsi="TH SarabunIT๙" w:cs="TH SarabunIT๙"/>
          <w:noProof/>
          <w:lang w:val="en-AU" w:eastAsia="en-AU"/>
        </w:rPr>
        <w:drawing>
          <wp:anchor distT="0" distB="0" distL="114300" distR="114300" simplePos="0" relativeHeight="251657728" behindDoc="1" locked="0" layoutInCell="1" allowOverlap="1" wp14:anchorId="77F25ECF" wp14:editId="282C1560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F776DE">
        <w:rPr>
          <w:rFonts w:ascii="TH SarabunIT๙" w:hAnsi="TH SarabunIT๙" w:cs="TH SarabunIT๙"/>
          <w:cs/>
        </w:rPr>
        <w:t>ที่</w:t>
      </w:r>
      <w:r w:rsidR="00E950D8" w:rsidRPr="00F776DE">
        <w:rPr>
          <w:rFonts w:ascii="TH SarabunIT๙" w:hAnsi="TH SarabunIT๙" w:cs="TH SarabunIT๙"/>
        </w:rPr>
        <w:t xml:space="preserve"> </w:t>
      </w:r>
      <w:r w:rsidR="007A69DB" w:rsidRPr="00F776DE">
        <w:rPr>
          <w:rFonts w:ascii="TH SarabunIT๙" w:hAnsi="TH SarabunIT๙" w:cs="TH SarabunIT๙"/>
          <w:cs/>
        </w:rPr>
        <w:t>ตผ</w:t>
      </w:r>
      <w:r w:rsidR="00E950D8" w:rsidRPr="00F776DE">
        <w:rPr>
          <w:rFonts w:ascii="TH SarabunIT๙" w:hAnsi="TH SarabunIT๙" w:cs="TH SarabunIT๙"/>
        </w:rPr>
        <w:t xml:space="preserve"> </w:t>
      </w:r>
      <w:r w:rsidR="00E11FEB" w:rsidRPr="00F776DE">
        <w:rPr>
          <w:rFonts w:ascii="TH SarabunIT๙" w:hAnsi="TH SarabunIT๙" w:cs="TH SarabunIT๙"/>
          <w:u w:val="dotted"/>
          <w:cs/>
        </w:rPr>
        <w:tab/>
      </w:r>
      <w:r w:rsidR="00E11FEB" w:rsidRPr="00F776DE">
        <w:rPr>
          <w:rFonts w:ascii="TH SarabunIT๙" w:hAnsi="TH SarabunIT๙" w:cs="TH SarabunIT๙"/>
          <w:cs/>
        </w:rPr>
        <w:t xml:space="preserve"> </w:t>
      </w:r>
      <w:r w:rsidR="00E950D8" w:rsidRPr="00F776DE">
        <w:rPr>
          <w:rFonts w:ascii="TH SarabunIT๙" w:hAnsi="TH SarabunIT๙" w:cs="TH SarabunIT๙"/>
        </w:rPr>
        <w:t>/</w:t>
      </w:r>
      <w:r w:rsidR="00E11FEB" w:rsidRPr="00F776DE">
        <w:rPr>
          <w:rFonts w:ascii="TH SarabunIT๙" w:hAnsi="TH SarabunIT๙" w:cs="TH SarabunIT๙"/>
          <w:cs/>
        </w:rPr>
        <w:t xml:space="preserve"> </w:t>
      </w:r>
      <w:r w:rsidR="00E11FEB" w:rsidRPr="00F776DE">
        <w:rPr>
          <w:rFonts w:ascii="TH SarabunIT๙" w:hAnsi="TH SarabunIT๙" w:cs="TH SarabunIT๙"/>
          <w:u w:val="dotted"/>
          <w:cs/>
        </w:rPr>
        <w:tab/>
      </w:r>
      <w:r w:rsidR="0064437B" w:rsidRPr="00F776DE">
        <w:rPr>
          <w:rFonts w:ascii="TH SarabunIT๙" w:hAnsi="TH SarabunIT๙" w:cs="TH SarabunIT๙"/>
          <w:u w:val="dotted"/>
          <w:cs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D10747" w:rsidRPr="0059035D">
        <w:rPr>
          <w:rFonts w:ascii="TH SarabunIT๙" w:hAnsi="TH SarabunIT๙" w:cs="TH SarabunIT๙"/>
          <w:sz w:val="28"/>
          <w:szCs w:val="28"/>
        </w:rPr>
        <w:tab/>
      </w:r>
      <w:r w:rsidR="00D10747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B83D63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F776DE">
        <w:rPr>
          <w:rFonts w:ascii="TH SarabunIT๙" w:hAnsi="TH SarabunIT๙" w:cs="TH SarabunIT๙"/>
          <w:cs/>
        </w:rPr>
        <w:t>สำนักงาน</w:t>
      </w:r>
      <w:r w:rsidR="007A69DB" w:rsidRPr="00F776DE">
        <w:rPr>
          <w:rFonts w:ascii="TH SarabunIT๙" w:hAnsi="TH SarabunIT๙" w:cs="TH SarabunIT๙"/>
          <w:cs/>
        </w:rPr>
        <w:t>การตรวจเงินแผ่นดิน</w:t>
      </w:r>
      <w:r w:rsidR="00A73C33" w:rsidRPr="00F776DE">
        <w:rPr>
          <w:rFonts w:ascii="TH SarabunIT๙" w:hAnsi="TH SarabunIT๙" w:cs="TH SarabunIT๙"/>
          <w:cs/>
        </w:rPr>
        <w:t>/</w:t>
      </w:r>
      <w:r w:rsidR="00D92819" w:rsidRPr="00F776DE">
        <w:rPr>
          <w:rFonts w:ascii="TH SarabunIT๙" w:hAnsi="TH SarabunIT๙" w:cs="TH SarabunIT๙"/>
        </w:rPr>
        <w:tab/>
      </w:r>
    </w:p>
    <w:p w14:paraId="4507AA62" w14:textId="77777777" w:rsidR="00E950D8" w:rsidRPr="00F776DE" w:rsidRDefault="00C4657F" w:rsidP="00B66EDC">
      <w:pPr>
        <w:ind w:left="5040" w:firstLine="720"/>
        <w:jc w:val="thaiDistribute"/>
        <w:rPr>
          <w:rFonts w:ascii="TH SarabunIT๙" w:hAnsi="TH SarabunIT๙" w:cs="TH SarabunIT๙"/>
          <w:u w:val="dotted"/>
        </w:rPr>
      </w:pPr>
      <w:r w:rsidRPr="00F776DE">
        <w:rPr>
          <w:rFonts w:ascii="TH SarabunIT๙" w:hAnsi="TH SarabunIT๙" w:cs="TH SarabunIT๙"/>
          <w:spacing w:val="-8"/>
          <w:cs/>
        </w:rPr>
        <w:t>สำนัก</w:t>
      </w:r>
      <w:r w:rsidRPr="00F776DE">
        <w:rPr>
          <w:rFonts w:ascii="TH SarabunIT๙" w:hAnsi="TH SarabunIT๙" w:cs="TH SarabunIT๙"/>
          <w:spacing w:val="-8"/>
          <w:u w:val="dotted"/>
          <w:cs/>
        </w:rPr>
        <w:tab/>
      </w:r>
      <w:r w:rsidR="00853B5B" w:rsidRPr="00F776DE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DD7D55" w:rsidRPr="00F776DE">
        <w:rPr>
          <w:rFonts w:ascii="TH SarabunIT๙" w:hAnsi="TH SarabunIT๙" w:cs="TH SarabunIT๙"/>
          <w:spacing w:val="-8"/>
          <w:u w:val="dotted"/>
          <w:cs/>
        </w:rPr>
        <w:t xml:space="preserve">    </w:t>
      </w:r>
      <w:r w:rsidR="00853B5B" w:rsidRPr="00F776DE">
        <w:rPr>
          <w:rFonts w:ascii="TH SarabunIT๙" w:hAnsi="TH SarabunIT๙" w:cs="TH SarabunIT๙"/>
          <w:spacing w:val="-8"/>
          <w:u w:val="dotted"/>
          <w:cs/>
        </w:rPr>
        <w:t xml:space="preserve">  </w:t>
      </w:r>
      <w:r w:rsidR="00853B5B" w:rsidRPr="00F776DE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F776DE">
        <w:rPr>
          <w:rFonts w:ascii="TH SarabunIT๙" w:hAnsi="TH SarabunIT๙" w:cs="TH SarabunIT๙"/>
          <w:spacing w:val="-8"/>
          <w:u w:val="dotted"/>
          <w:cs/>
        </w:rPr>
        <w:tab/>
      </w:r>
    </w:p>
    <w:p w14:paraId="52205328" w14:textId="77777777" w:rsidR="003553F7" w:rsidRPr="00F776DE" w:rsidRDefault="003553F7" w:rsidP="00B66EDC">
      <w:pPr>
        <w:ind w:firstLine="5812"/>
        <w:rPr>
          <w:rFonts w:ascii="TH SarabunIT๙" w:hAnsi="TH SarabunIT๙" w:cs="TH SarabunIT๙"/>
          <w:b/>
          <w:bCs/>
          <w:u w:val="dotted"/>
          <w:cs/>
        </w:rPr>
      </w:pPr>
      <w:r w:rsidRPr="00F776DE">
        <w:rPr>
          <w:rFonts w:ascii="TH SarabunIT๙" w:hAnsi="TH SarabunIT๙" w:cs="TH SarabunIT๙"/>
          <w:u w:val="dotted"/>
        </w:rPr>
        <w:tab/>
      </w:r>
      <w:r w:rsidR="00853B5B" w:rsidRPr="00F776DE">
        <w:rPr>
          <w:rFonts w:ascii="TH SarabunIT๙" w:hAnsi="TH SarabunIT๙" w:cs="TH SarabunIT๙"/>
          <w:u w:val="dotted"/>
          <w:cs/>
        </w:rPr>
        <w:t xml:space="preserve">  </w:t>
      </w:r>
      <w:r w:rsidR="00DD7D55" w:rsidRPr="00F776DE">
        <w:rPr>
          <w:rFonts w:ascii="TH SarabunIT๙" w:hAnsi="TH SarabunIT๙" w:cs="TH SarabunIT๙"/>
          <w:u w:val="dotted"/>
          <w:cs/>
        </w:rPr>
        <w:t xml:space="preserve">   </w:t>
      </w:r>
      <w:r w:rsidR="00853B5B" w:rsidRPr="00F776DE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DD7D55" w:rsidRPr="00F776DE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Pr="00F776DE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3D231267" w14:textId="77777777" w:rsidR="00D30D15" w:rsidRPr="00F776DE" w:rsidRDefault="00FE154C" w:rsidP="00B66EDC">
      <w:pPr>
        <w:tabs>
          <w:tab w:val="left" w:pos="709"/>
          <w:tab w:val="left" w:pos="4395"/>
        </w:tabs>
        <w:spacing w:before="120"/>
        <w:jc w:val="center"/>
        <w:rPr>
          <w:rFonts w:ascii="TH SarabunIT๙" w:hAnsi="TH SarabunIT๙" w:cs="TH SarabunIT๙"/>
          <w:cs/>
        </w:rPr>
      </w:pPr>
      <w:r w:rsidRPr="00F776DE">
        <w:rPr>
          <w:rFonts w:ascii="TH SarabunIT๙" w:hAnsi="TH SarabunIT๙" w:cs="TH SarabunIT๙"/>
          <w:cs/>
        </w:rPr>
        <w:t xml:space="preserve">           </w:t>
      </w:r>
      <w:r w:rsidR="00AE1009" w:rsidRPr="00F776DE">
        <w:rPr>
          <w:rFonts w:ascii="TH SarabunIT๙" w:hAnsi="TH SarabunIT๙" w:cs="TH SarabunIT๙"/>
          <w:cs/>
        </w:rPr>
        <w:t>วัน  เดือน  ปี</w:t>
      </w:r>
    </w:p>
    <w:p w14:paraId="0585D057" w14:textId="66322E4E" w:rsidR="007C02F4" w:rsidRPr="00F776DE" w:rsidRDefault="00F225B4" w:rsidP="00B66EDC">
      <w:pPr>
        <w:tabs>
          <w:tab w:val="left" w:pos="3402"/>
          <w:tab w:val="left" w:pos="3828"/>
        </w:tabs>
        <w:spacing w:before="120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 xml:space="preserve">เรื่อง  </w:t>
      </w:r>
      <w:r w:rsidR="007C02F4" w:rsidRPr="00F776DE">
        <w:rPr>
          <w:rFonts w:ascii="TH SarabunIT๙" w:hAnsi="TH SarabunIT๙" w:cs="TH SarabunIT๙"/>
          <w:cs/>
        </w:rPr>
        <w:t>การติดตามผลการตรวจสอบ</w:t>
      </w:r>
      <w:r w:rsidR="00853B5B" w:rsidRPr="00F776DE">
        <w:rPr>
          <w:rFonts w:ascii="TH SarabunIT๙" w:hAnsi="TH SarabunIT๙" w:cs="TH SarabunIT๙"/>
          <w:u w:val="dotted"/>
          <w:cs/>
        </w:rPr>
        <w:t xml:space="preserve">             </w:t>
      </w:r>
      <w:r w:rsidR="00853B5B" w:rsidRPr="00F776DE">
        <w:rPr>
          <w:rFonts w:ascii="TH SarabunIT๙" w:hAnsi="TH SarabunIT๙" w:cs="TH SarabunIT๙"/>
          <w:b/>
          <w:bCs/>
          <w:u w:val="dotted"/>
          <w:cs/>
        </w:rPr>
        <w:t xml:space="preserve">(ชื่อเรื่อง)                                                        </w:t>
      </w:r>
      <w:r w:rsidR="006E325A" w:rsidRPr="00F776DE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799641B0" w14:textId="22626F77" w:rsidR="007C02F4" w:rsidRPr="00F776DE" w:rsidRDefault="007C02F4" w:rsidP="00B66EDC">
      <w:pPr>
        <w:tabs>
          <w:tab w:val="left" w:pos="1134"/>
          <w:tab w:val="center" w:pos="1985"/>
          <w:tab w:val="left" w:pos="3119"/>
          <w:tab w:val="left" w:pos="3686"/>
        </w:tabs>
        <w:spacing w:before="120"/>
        <w:ind w:right="-18"/>
        <w:rPr>
          <w:rFonts w:ascii="TH SarabunIT๙" w:hAnsi="TH SarabunIT๙" w:cs="TH SarabunIT๙"/>
          <w:u w:val="dotted"/>
        </w:rPr>
      </w:pPr>
      <w:r w:rsidRPr="00F776DE">
        <w:rPr>
          <w:rFonts w:ascii="TH SarabunIT๙" w:hAnsi="TH SarabunIT๙" w:cs="TH SarabunIT๙"/>
          <w:cs/>
        </w:rPr>
        <w:t>เรียน</w:t>
      </w:r>
      <w:r w:rsidR="00853B5B" w:rsidRPr="00F776DE">
        <w:rPr>
          <w:rFonts w:ascii="TH SarabunIT๙" w:hAnsi="TH SarabunIT๙" w:cs="TH SarabunIT๙"/>
          <w:cs/>
        </w:rPr>
        <w:t xml:space="preserve">  </w:t>
      </w:r>
      <w:r w:rsidRPr="00F776DE">
        <w:rPr>
          <w:rFonts w:ascii="TH SarabunIT๙" w:hAnsi="TH SarabunIT๙" w:cs="TH SarabunIT๙"/>
          <w:u w:val="dotted"/>
          <w:cs/>
        </w:rPr>
        <w:tab/>
      </w:r>
      <w:r w:rsidR="0007570F" w:rsidRPr="00F776DE">
        <w:rPr>
          <w:rFonts w:ascii="TH SarabunIT๙" w:hAnsi="TH SarabunIT๙" w:cs="TH SarabunIT๙"/>
          <w:u w:val="dotted"/>
        </w:rPr>
        <w:tab/>
      </w:r>
      <w:r w:rsidRPr="00F776DE">
        <w:rPr>
          <w:rFonts w:ascii="TH SarabunIT๙" w:hAnsi="TH SarabunIT๙" w:cs="TH SarabunIT๙"/>
          <w:b/>
          <w:bCs/>
          <w:u w:val="dotted"/>
          <w:cs/>
        </w:rPr>
        <w:t>(ผู้รับตรวจ)</w:t>
      </w:r>
      <w:r w:rsidRPr="00F776DE">
        <w:rPr>
          <w:rFonts w:ascii="TH SarabunIT๙" w:hAnsi="TH SarabunIT๙" w:cs="TH SarabunIT๙"/>
          <w:u w:val="dotted"/>
          <w:cs/>
        </w:rPr>
        <w:tab/>
      </w:r>
      <w:r w:rsidR="00853B5B" w:rsidRPr="00F776DE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</w:t>
      </w:r>
      <w:r w:rsidR="0007570F" w:rsidRPr="00F776DE">
        <w:rPr>
          <w:rFonts w:ascii="TH SarabunIT๙" w:hAnsi="TH SarabunIT๙" w:cs="TH SarabunIT๙"/>
          <w:u w:val="dotted"/>
        </w:rPr>
        <w:tab/>
      </w:r>
    </w:p>
    <w:p w14:paraId="146303F6" w14:textId="6C6C4ED4" w:rsidR="00D30D15" w:rsidRPr="00F776DE" w:rsidRDefault="00D30D15" w:rsidP="00B66EDC">
      <w:pPr>
        <w:tabs>
          <w:tab w:val="left" w:pos="709"/>
          <w:tab w:val="left" w:pos="993"/>
        </w:tabs>
        <w:spacing w:before="120"/>
        <w:rPr>
          <w:rFonts w:ascii="TH SarabunIT๙" w:hAnsi="TH SarabunIT๙" w:cs="TH SarabunIT๙"/>
          <w:u w:val="dotted"/>
        </w:rPr>
      </w:pPr>
      <w:r w:rsidRPr="00F776DE">
        <w:rPr>
          <w:rFonts w:ascii="TH SarabunIT๙" w:hAnsi="TH SarabunIT๙" w:cs="TH SarabunIT๙"/>
          <w:cs/>
        </w:rPr>
        <w:t>อ้างถึง</w:t>
      </w:r>
      <w:r w:rsidR="00B66EDC">
        <w:rPr>
          <w:rFonts w:ascii="TH SarabunIT๙" w:hAnsi="TH SarabunIT๙" w:cs="TH SarabunIT๙"/>
          <w:cs/>
        </w:rPr>
        <w:tab/>
      </w:r>
      <w:r w:rsidR="00304D80" w:rsidRPr="00F776DE">
        <w:rPr>
          <w:rFonts w:ascii="TH SarabunIT๙" w:hAnsi="TH SarabunIT๙" w:cs="TH SarabunIT๙"/>
          <w:cs/>
        </w:rPr>
        <w:t>๑</w:t>
      </w:r>
      <w:r w:rsidR="00283733" w:rsidRPr="00F776DE">
        <w:rPr>
          <w:rFonts w:ascii="TH SarabunIT๙" w:hAnsi="TH SarabunIT๙" w:cs="TH SarabunIT๙"/>
          <w:cs/>
        </w:rPr>
        <w:t>.</w:t>
      </w:r>
      <w:r w:rsidR="00B66EDC">
        <w:rPr>
          <w:rFonts w:ascii="TH SarabunIT๙" w:hAnsi="TH SarabunIT๙" w:cs="TH SarabunIT๙"/>
          <w:cs/>
        </w:rPr>
        <w:tab/>
      </w:r>
      <w:r w:rsidR="00853B5B" w:rsidRPr="00F776DE">
        <w:rPr>
          <w:rFonts w:ascii="TH SarabunIT๙" w:hAnsi="TH SarabunIT๙" w:cs="TH SarabunIT๙"/>
          <w:cs/>
        </w:rPr>
        <w:t>หนังสือ</w:t>
      </w:r>
      <w:r w:rsidR="00A6442E" w:rsidRPr="00F776DE">
        <w:rPr>
          <w:rFonts w:ascii="TH SarabunIT๙" w:hAnsi="TH SarabunIT๙" w:cs="TH SarabunIT๙"/>
          <w:u w:val="dotted"/>
          <w:cs/>
        </w:rPr>
        <w:t xml:space="preserve">  </w:t>
      </w:r>
      <w:r w:rsidR="00CC2405" w:rsidRPr="00F776DE">
        <w:rPr>
          <w:rFonts w:ascii="TH SarabunIT๙" w:hAnsi="TH SarabunIT๙" w:cs="TH SarabunIT๙"/>
          <w:u w:val="dotted"/>
          <w:cs/>
        </w:rPr>
        <w:t xml:space="preserve">     </w:t>
      </w:r>
      <w:r w:rsidR="00A6442E" w:rsidRPr="00F776DE">
        <w:rPr>
          <w:rFonts w:ascii="TH SarabunIT๙" w:hAnsi="TH SarabunIT๙" w:cs="TH SarabunIT๙"/>
          <w:u w:val="dotted"/>
          <w:cs/>
        </w:rPr>
        <w:t xml:space="preserve">     </w:t>
      </w:r>
      <w:r w:rsidR="00853B5B" w:rsidRPr="00F776DE">
        <w:rPr>
          <w:rFonts w:ascii="TH SarabunIT๙" w:hAnsi="TH SarabunIT๙" w:cs="TH SarabunIT๙"/>
          <w:cs/>
        </w:rPr>
        <w:t>ที่</w:t>
      </w:r>
      <w:r w:rsidR="00A6442E" w:rsidRPr="00F776DE">
        <w:rPr>
          <w:rFonts w:ascii="TH SarabunIT๙" w:hAnsi="TH SarabunIT๙" w:cs="TH SarabunIT๙"/>
          <w:u w:val="dotted"/>
          <w:cs/>
        </w:rPr>
        <w:t xml:space="preserve">    </w:t>
      </w:r>
      <w:r w:rsidR="00853B5B" w:rsidRPr="00F776DE">
        <w:rPr>
          <w:rFonts w:ascii="TH SarabunIT๙" w:hAnsi="TH SarabunIT๙" w:cs="TH SarabunIT๙"/>
          <w:u w:val="dotted"/>
          <w:cs/>
        </w:rPr>
        <w:t xml:space="preserve"> </w:t>
      </w:r>
      <w:r w:rsidR="00A6442E" w:rsidRPr="00F776DE">
        <w:rPr>
          <w:rFonts w:ascii="TH SarabunIT๙" w:hAnsi="TH SarabunIT๙" w:cs="TH SarabunIT๙"/>
          <w:u w:val="dotted"/>
          <w:cs/>
        </w:rPr>
        <w:t xml:space="preserve">   </w:t>
      </w:r>
      <w:r w:rsidR="00670B6C" w:rsidRPr="00F776DE">
        <w:rPr>
          <w:rFonts w:ascii="TH SarabunIT๙" w:hAnsi="TH SarabunIT๙" w:cs="TH SarabunIT๙"/>
          <w:u w:val="dotted"/>
          <w:cs/>
        </w:rPr>
        <w:t xml:space="preserve"> </w:t>
      </w:r>
      <w:r w:rsidR="00853B5B" w:rsidRPr="00F776DE">
        <w:rPr>
          <w:rFonts w:ascii="TH SarabunIT๙" w:hAnsi="TH SarabunIT๙" w:cs="TH SarabunIT๙"/>
          <w:cs/>
        </w:rPr>
        <w:t>/</w:t>
      </w:r>
      <w:r w:rsidR="00670B6C" w:rsidRPr="00F776DE">
        <w:rPr>
          <w:rFonts w:ascii="TH SarabunIT๙" w:hAnsi="TH SarabunIT๙" w:cs="TH SarabunIT๙"/>
          <w:u w:val="dotted"/>
          <w:cs/>
        </w:rPr>
        <w:t xml:space="preserve"> </w:t>
      </w:r>
      <w:r w:rsidR="003B094A" w:rsidRPr="00F776DE">
        <w:rPr>
          <w:rFonts w:ascii="TH SarabunIT๙" w:hAnsi="TH SarabunIT๙" w:cs="TH SarabunIT๙"/>
          <w:u w:val="dotted"/>
          <w:cs/>
        </w:rPr>
        <w:t xml:space="preserve">    </w:t>
      </w:r>
      <w:r w:rsidR="00A6442E" w:rsidRPr="00F776DE">
        <w:rPr>
          <w:rFonts w:ascii="TH SarabunIT๙" w:hAnsi="TH SarabunIT๙" w:cs="TH SarabunIT๙"/>
          <w:b/>
          <w:bCs/>
          <w:u w:val="dotted"/>
          <w:cs/>
        </w:rPr>
        <w:t>(</w:t>
      </w:r>
      <w:r w:rsidR="006E325A" w:rsidRPr="00F776DE">
        <w:rPr>
          <w:rFonts w:ascii="TH SarabunIT๙" w:hAnsi="TH SarabunIT๙" w:cs="TH SarabunIT๙"/>
          <w:b/>
          <w:bCs/>
          <w:u w:val="dotted"/>
          <w:cs/>
        </w:rPr>
        <w:t>หนังสือ</w:t>
      </w:r>
      <w:r w:rsidR="001B06D2" w:rsidRPr="00F776DE">
        <w:rPr>
          <w:rFonts w:ascii="TH SarabunIT๙" w:hAnsi="TH SarabunIT๙" w:cs="TH SarabunIT๙"/>
          <w:b/>
          <w:bCs/>
          <w:u w:val="dotted"/>
          <w:cs/>
        </w:rPr>
        <w:t>แจ้งผลการตรวจ</w:t>
      </w:r>
      <w:r w:rsidR="006E325A" w:rsidRPr="00F776DE">
        <w:rPr>
          <w:rFonts w:ascii="TH SarabunIT๙" w:hAnsi="TH SarabunIT๙" w:cs="TH SarabunIT๙"/>
          <w:b/>
          <w:bCs/>
          <w:u w:val="dotted"/>
          <w:cs/>
        </w:rPr>
        <w:t>สอบ</w:t>
      </w:r>
      <w:r w:rsidR="00670B6C" w:rsidRPr="00F776DE">
        <w:rPr>
          <w:rFonts w:ascii="TH SarabunIT๙" w:hAnsi="TH SarabunIT๙" w:cs="TH SarabunIT๙"/>
          <w:b/>
          <w:bCs/>
          <w:u w:val="dotted"/>
          <w:cs/>
        </w:rPr>
        <w:t>)</w:t>
      </w:r>
      <w:r w:rsidR="00ED6BCD" w:rsidRPr="00F776DE">
        <w:rPr>
          <w:rFonts w:ascii="TH SarabunIT๙" w:hAnsi="TH SarabunIT๙" w:cs="TH SarabunIT๙"/>
          <w:u w:val="dotted"/>
          <w:cs/>
        </w:rPr>
        <w:t xml:space="preserve"> </w:t>
      </w:r>
      <w:r w:rsidR="00ED6BCD" w:rsidRPr="00F776DE">
        <w:rPr>
          <w:rFonts w:ascii="TH SarabunIT๙" w:hAnsi="TH SarabunIT๙" w:cs="TH SarabunIT๙"/>
          <w:b/>
          <w:bCs/>
          <w:u w:val="dotted"/>
          <w:cs/>
        </w:rPr>
        <w:t>(ตามแบบ</w:t>
      </w:r>
      <w:r w:rsidR="00283733" w:rsidRPr="00F776DE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ED6BCD" w:rsidRPr="00F776DE">
        <w:rPr>
          <w:rFonts w:ascii="TH SarabunIT๙" w:hAnsi="TH SarabunIT๙" w:cs="TH SarabunIT๙"/>
          <w:b/>
          <w:bCs/>
          <w:u w:val="dotted"/>
          <w:cs/>
        </w:rPr>
        <w:t>ตส. ๙)</w:t>
      </w:r>
      <w:r w:rsidR="00DD7D55" w:rsidRPr="00F776DE">
        <w:rPr>
          <w:rFonts w:ascii="TH SarabunIT๙" w:hAnsi="TH SarabunIT๙" w:cs="TH SarabunIT๙"/>
          <w:u w:val="dotted"/>
          <w:cs/>
        </w:rPr>
        <w:t xml:space="preserve">    </w:t>
      </w:r>
    </w:p>
    <w:p w14:paraId="11D858C4" w14:textId="43732867" w:rsidR="005A4AC3" w:rsidRPr="00B66EDC" w:rsidRDefault="00B66EDC" w:rsidP="00B66EDC">
      <w:pPr>
        <w:tabs>
          <w:tab w:val="left" w:pos="709"/>
          <w:tab w:val="left" w:pos="993"/>
        </w:tabs>
        <w:ind w:left="993" w:hanging="993"/>
        <w:rPr>
          <w:rFonts w:ascii="TH SarabunIT๙" w:hAnsi="TH SarabunIT๙" w:cs="TH SarabunIT๙"/>
          <w:spacing w:val="-8"/>
        </w:rPr>
      </w:pPr>
      <w:r>
        <w:rPr>
          <w:rFonts w:ascii="TH SarabunIT๙" w:hAnsi="TH SarabunIT๙" w:cs="TH SarabunIT๙"/>
          <w:spacing w:val="-8"/>
          <w:cs/>
        </w:rPr>
        <w:tab/>
      </w:r>
      <w:r w:rsidR="00CC2405" w:rsidRPr="00B66EDC">
        <w:rPr>
          <w:rFonts w:ascii="TH SarabunIT๙" w:hAnsi="TH SarabunIT๙" w:cs="TH SarabunIT๙"/>
          <w:spacing w:val="-8"/>
          <w:cs/>
        </w:rPr>
        <w:t>๒</w:t>
      </w:r>
      <w:r w:rsidR="00283733" w:rsidRPr="00B66EDC">
        <w:rPr>
          <w:rFonts w:ascii="TH SarabunIT๙" w:hAnsi="TH SarabunIT๙" w:cs="TH SarabunIT๙"/>
          <w:spacing w:val="-8"/>
          <w:cs/>
        </w:rPr>
        <w:t>.</w:t>
      </w:r>
      <w:r w:rsidRPr="00B66EDC">
        <w:rPr>
          <w:rFonts w:ascii="TH SarabunIT๙" w:hAnsi="TH SarabunIT๙" w:cs="TH SarabunIT๙"/>
          <w:spacing w:val="-8"/>
          <w:cs/>
        </w:rPr>
        <w:tab/>
      </w:r>
      <w:r w:rsidR="005A4AC3" w:rsidRPr="00B66EDC">
        <w:rPr>
          <w:rFonts w:ascii="TH SarabunIT๙" w:hAnsi="TH SarabunIT๙" w:cs="TH SarabunIT๙"/>
          <w:spacing w:val="-8"/>
          <w:cs/>
        </w:rPr>
        <w:t>หนังสือ</w:t>
      </w:r>
      <w:r w:rsidR="005A4AC3" w:rsidRPr="00B66EDC">
        <w:rPr>
          <w:rFonts w:ascii="TH SarabunIT๙" w:hAnsi="TH SarabunIT๙" w:cs="TH SarabunIT๙"/>
          <w:spacing w:val="-8"/>
          <w:u w:val="dotted"/>
          <w:cs/>
        </w:rPr>
        <w:t xml:space="preserve">       </w:t>
      </w:r>
      <w:r w:rsidR="005A4AC3" w:rsidRPr="00B66EDC">
        <w:rPr>
          <w:rFonts w:ascii="TH SarabunIT๙" w:hAnsi="TH SarabunIT๙" w:cs="TH SarabunIT๙"/>
          <w:spacing w:val="-8"/>
          <w:cs/>
        </w:rPr>
        <w:t>ที่</w:t>
      </w:r>
      <w:r w:rsidR="005A4AC3" w:rsidRPr="00B66EDC">
        <w:rPr>
          <w:rFonts w:ascii="TH SarabunIT๙" w:hAnsi="TH SarabunIT๙" w:cs="TH SarabunIT๙"/>
          <w:spacing w:val="-8"/>
          <w:u w:val="dotted"/>
          <w:cs/>
        </w:rPr>
        <w:t xml:space="preserve">         </w:t>
      </w:r>
      <w:r w:rsidR="005A4AC3" w:rsidRPr="00B66EDC">
        <w:rPr>
          <w:rFonts w:ascii="TH SarabunIT๙" w:hAnsi="TH SarabunIT๙" w:cs="TH SarabunIT๙"/>
          <w:spacing w:val="-8"/>
          <w:cs/>
        </w:rPr>
        <w:t>/</w:t>
      </w:r>
      <w:r w:rsidR="005A4AC3" w:rsidRPr="00B66EDC">
        <w:rPr>
          <w:rFonts w:ascii="TH SarabunIT๙" w:hAnsi="TH SarabunIT๙" w:cs="TH SarabunIT๙"/>
          <w:spacing w:val="-8"/>
          <w:u w:val="dotted"/>
          <w:cs/>
        </w:rPr>
        <w:t xml:space="preserve">     </w:t>
      </w:r>
      <w:r w:rsidR="005A4AC3" w:rsidRPr="00B66EDC">
        <w:rPr>
          <w:rFonts w:ascii="TH SarabunIT๙" w:hAnsi="TH SarabunIT๙" w:cs="TH SarabunIT๙"/>
          <w:spacing w:val="-8"/>
          <w:cs/>
        </w:rPr>
        <w:t xml:space="preserve"> (</w:t>
      </w:r>
      <w:r w:rsidR="005A4AC3" w:rsidRPr="00B66EDC">
        <w:rPr>
          <w:rFonts w:ascii="TH SarabunIT๙" w:hAnsi="TH SarabunIT๙" w:cs="TH SarabunIT๙"/>
          <w:b/>
          <w:bCs/>
          <w:spacing w:val="-8"/>
          <w:u w:val="dotted"/>
          <w:cs/>
        </w:rPr>
        <w:t>หนังสือแจ้ง</w:t>
      </w:r>
      <w:r w:rsidR="00CC2405" w:rsidRPr="00B66EDC">
        <w:rPr>
          <w:rFonts w:ascii="TH SarabunIT๙" w:hAnsi="TH SarabunIT๙" w:cs="TH SarabunIT๙"/>
          <w:b/>
          <w:bCs/>
          <w:spacing w:val="-8"/>
          <w:u w:val="dotted"/>
          <w:cs/>
        </w:rPr>
        <w:t>ผลดำเนินการ</w:t>
      </w:r>
      <w:r w:rsidR="00392183" w:rsidRPr="00B66EDC">
        <w:rPr>
          <w:rFonts w:ascii="TH SarabunIT๙" w:hAnsi="TH SarabunIT๙" w:cs="TH SarabunIT๙"/>
          <w:b/>
          <w:bCs/>
          <w:spacing w:val="-8"/>
          <w:u w:val="dotted"/>
          <w:cs/>
        </w:rPr>
        <w:t xml:space="preserve"> </w:t>
      </w:r>
      <w:r w:rsidR="005676FD" w:rsidRPr="00B66EDC">
        <w:rPr>
          <w:rFonts w:ascii="TH SarabunIT๙" w:hAnsi="TH SarabunIT๙" w:cs="TH SarabunIT๙"/>
          <w:b/>
          <w:bCs/>
          <w:spacing w:val="-8"/>
          <w:u w:val="dotted"/>
          <w:cs/>
        </w:rPr>
        <w:t>(</w:t>
      </w:r>
      <w:r w:rsidR="00CC2405" w:rsidRPr="00B66EDC">
        <w:rPr>
          <w:rFonts w:ascii="TH SarabunIT๙" w:hAnsi="TH SarabunIT๙" w:cs="TH SarabunIT๙"/>
          <w:b/>
          <w:bCs/>
          <w:spacing w:val="-8"/>
          <w:u w:val="dotted"/>
          <w:cs/>
        </w:rPr>
        <w:t>แต่ยังไม่เริ่มต้นกระบวนการ</w:t>
      </w:r>
      <w:r w:rsidR="00B55740" w:rsidRPr="00B66EDC">
        <w:rPr>
          <w:rFonts w:ascii="TH SarabunIT๙" w:hAnsi="TH SarabunIT๙" w:cs="TH SarabunIT๙"/>
          <w:b/>
          <w:bCs/>
          <w:spacing w:val="-8"/>
          <w:u w:val="dotted"/>
          <w:cs/>
        </w:rPr>
        <w:t xml:space="preserve"> / ไม่แล้วเสร็จ</w:t>
      </w:r>
      <w:r w:rsidR="005A4AC3" w:rsidRPr="00B66EDC">
        <w:rPr>
          <w:rFonts w:ascii="TH SarabunIT๙" w:hAnsi="TH SarabunIT๙" w:cs="TH SarabunIT๙"/>
          <w:spacing w:val="-8"/>
          <w:u w:val="dotted"/>
          <w:cs/>
        </w:rPr>
        <w:t>)</w:t>
      </w:r>
      <w:r w:rsidR="003B25D5" w:rsidRPr="00B66EDC">
        <w:rPr>
          <w:rFonts w:ascii="TH SarabunIT๙" w:hAnsi="TH SarabunIT๙" w:cs="TH SarabunIT๙"/>
          <w:spacing w:val="-8"/>
          <w:u w:val="dotted"/>
          <w:cs/>
        </w:rPr>
        <w:t xml:space="preserve"> </w:t>
      </w:r>
      <w:r w:rsidR="003B25D5" w:rsidRPr="00B66EDC">
        <w:rPr>
          <w:rFonts w:ascii="TH SarabunIT๙" w:hAnsi="TH SarabunIT๙" w:cs="TH SarabunIT๙"/>
          <w:b/>
          <w:bCs/>
          <w:spacing w:val="-8"/>
          <w:u w:val="dotted"/>
          <w:cs/>
        </w:rPr>
        <w:t>ของหน่วยรับตรวจ</w:t>
      </w:r>
      <w:r w:rsidR="005676FD" w:rsidRPr="00B66EDC">
        <w:rPr>
          <w:rFonts w:ascii="TH SarabunIT๙" w:hAnsi="TH SarabunIT๙" w:cs="TH SarabunIT๙"/>
          <w:b/>
          <w:bCs/>
          <w:spacing w:val="-8"/>
          <w:u w:val="dotted"/>
          <w:cs/>
        </w:rPr>
        <w:t>)</w:t>
      </w:r>
      <w:r w:rsidR="005A4AC3" w:rsidRPr="00B66EDC">
        <w:rPr>
          <w:rFonts w:ascii="TH SarabunIT๙" w:hAnsi="TH SarabunIT๙" w:cs="TH SarabunIT๙"/>
          <w:b/>
          <w:bCs/>
          <w:spacing w:val="-8"/>
          <w:u w:val="dotted"/>
          <w:cs/>
        </w:rPr>
        <w:t xml:space="preserve"> </w:t>
      </w:r>
      <w:r w:rsidR="005A4AC3" w:rsidRPr="00B66EDC">
        <w:rPr>
          <w:rFonts w:ascii="TH SarabunIT๙" w:hAnsi="TH SarabunIT๙" w:cs="TH SarabunIT๙"/>
          <w:spacing w:val="-8"/>
          <w:u w:val="dotted"/>
          <w:cs/>
        </w:rPr>
        <w:t xml:space="preserve"> </w:t>
      </w:r>
      <w:r w:rsidR="00B07BC8" w:rsidRPr="00B66EDC">
        <w:rPr>
          <w:rFonts w:ascii="TH SarabunIT๙" w:hAnsi="TH SarabunIT๙" w:cs="TH SarabunIT๙"/>
          <w:spacing w:val="-8"/>
          <w:u w:val="dotted"/>
          <w:cs/>
        </w:rPr>
        <w:t xml:space="preserve"> (ถ้ามี)</w:t>
      </w:r>
      <w:r w:rsidR="005A4AC3" w:rsidRPr="00B66EDC">
        <w:rPr>
          <w:rFonts w:ascii="TH SarabunIT๙" w:hAnsi="TH SarabunIT๙" w:cs="TH SarabunIT๙"/>
          <w:spacing w:val="-8"/>
          <w:u w:val="dotted"/>
          <w:cs/>
        </w:rPr>
        <w:t xml:space="preserve">      </w:t>
      </w:r>
      <w:r w:rsidR="005A4AC3" w:rsidRPr="00B66EDC">
        <w:rPr>
          <w:rFonts w:ascii="TH SarabunIT๙" w:hAnsi="TH SarabunIT๙" w:cs="TH SarabunIT๙"/>
          <w:spacing w:val="-8"/>
          <w:cs/>
        </w:rPr>
        <w:t xml:space="preserve">                                       </w:t>
      </w:r>
      <w:r w:rsidR="005A4AC3" w:rsidRPr="00B66EDC">
        <w:rPr>
          <w:rFonts w:ascii="TH SarabunIT๙" w:hAnsi="TH SarabunIT๙" w:cs="TH SarabunIT๙"/>
          <w:spacing w:val="-8"/>
        </w:rPr>
        <w:t xml:space="preserve">  </w:t>
      </w:r>
      <w:r w:rsidR="005A4AC3" w:rsidRPr="00B66EDC">
        <w:rPr>
          <w:rFonts w:ascii="TH SarabunIT๙" w:hAnsi="TH SarabunIT๙" w:cs="TH SarabunIT๙"/>
          <w:spacing w:val="-8"/>
          <w:cs/>
        </w:rPr>
        <w:t xml:space="preserve">    </w:t>
      </w:r>
    </w:p>
    <w:p w14:paraId="708DF099" w14:textId="347C5D02" w:rsidR="00985DCB" w:rsidRPr="00F776DE" w:rsidRDefault="006959B8" w:rsidP="00B66EDC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120" w:line="20" w:lineRule="atLeast"/>
        <w:ind w:firstLine="1418"/>
        <w:jc w:val="thaiDistribute"/>
        <w:rPr>
          <w:rFonts w:ascii="TH SarabunIT๙" w:hAnsi="TH SarabunIT๙" w:cs="TH SarabunIT๙"/>
          <w:cs/>
        </w:rPr>
      </w:pPr>
      <w:r w:rsidRPr="00F776DE">
        <w:rPr>
          <w:rFonts w:ascii="TH SarabunIT๙" w:hAnsi="TH SarabunIT๙" w:cs="TH SarabunIT๙"/>
          <w:cs/>
        </w:rPr>
        <w:t>ตามหนังสือที่อ้างถึง</w:t>
      </w:r>
      <w:r w:rsidR="00985DCB" w:rsidRPr="00F776DE">
        <w:rPr>
          <w:rFonts w:ascii="TH SarabunIT๙" w:hAnsi="TH SarabunIT๙" w:cs="TH SarabunIT๙"/>
          <w:cs/>
        </w:rPr>
        <w:t xml:space="preserve"> ๑</w:t>
      </w:r>
      <w:r w:rsidRPr="00F776DE">
        <w:rPr>
          <w:rFonts w:ascii="TH SarabunIT๙" w:hAnsi="TH SarabunIT๙" w:cs="TH SarabunIT๙"/>
          <w:cs/>
        </w:rPr>
        <w:t xml:space="preserve"> </w:t>
      </w:r>
      <w:r w:rsidR="007A679F" w:rsidRPr="00F776DE">
        <w:rPr>
          <w:rFonts w:ascii="TH SarabunIT๙" w:hAnsi="TH SarabunIT๙" w:cs="TH SarabunIT๙"/>
          <w:cs/>
        </w:rPr>
        <w:t xml:space="preserve"> </w:t>
      </w:r>
      <w:r w:rsidR="00B04FA1" w:rsidRPr="00F776DE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B04FA1" w:rsidRPr="00F776DE">
        <w:rPr>
          <w:rFonts w:ascii="TH SarabunIT๙" w:hAnsi="TH SarabunIT๙" w:cs="TH SarabunIT๙"/>
        </w:rPr>
        <w:t xml:space="preserve"> </w:t>
      </w:r>
      <w:r w:rsidR="00B04FA1" w:rsidRPr="00F776DE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B04FA1" w:rsidRPr="00F776DE">
        <w:rPr>
          <w:rFonts w:ascii="TH SarabunIT๙" w:hAnsi="TH SarabunIT๙" w:cs="TH SarabunIT๙"/>
        </w:rPr>
        <w:t xml:space="preserve">    </w:t>
      </w:r>
      <w:r w:rsidR="00367602" w:rsidRPr="00F776DE">
        <w:rPr>
          <w:rFonts w:ascii="TH SarabunIT๙" w:hAnsi="TH SarabunIT๙" w:cs="TH SarabunIT๙"/>
          <w:cs/>
        </w:rPr>
        <w:t>ได้แจ้ง</w:t>
      </w:r>
      <w:r w:rsidR="00D15B80" w:rsidRPr="00F776DE">
        <w:rPr>
          <w:rFonts w:ascii="TH SarabunIT๙" w:hAnsi="TH SarabunIT๙" w:cs="TH SarabunIT๙"/>
          <w:cs/>
        </w:rPr>
        <w:t>ให้</w:t>
      </w:r>
      <w:r w:rsidR="00283733" w:rsidRPr="00F776DE">
        <w:rPr>
          <w:rFonts w:ascii="TH SarabunIT๙" w:hAnsi="TH SarabunIT๙" w:cs="TH SarabunIT๙"/>
          <w:u w:val="dotted"/>
          <w:cs/>
        </w:rPr>
        <w:t xml:space="preserve">  </w:t>
      </w:r>
      <w:r w:rsidR="00B04FA1" w:rsidRPr="00F776DE">
        <w:rPr>
          <w:rFonts w:ascii="TH SarabunIT๙" w:hAnsi="TH SarabunIT๙" w:cs="TH SarabunIT๙"/>
          <w:u w:val="dotted"/>
          <w:cs/>
        </w:rPr>
        <w:t xml:space="preserve"> </w:t>
      </w:r>
      <w:r w:rsidR="00736E92" w:rsidRPr="00F776DE">
        <w:rPr>
          <w:rFonts w:ascii="TH SarabunIT๙" w:hAnsi="TH SarabunIT๙" w:cs="TH SarabunIT๙"/>
          <w:b/>
          <w:bCs/>
          <w:u w:val="dotted"/>
          <w:cs/>
        </w:rPr>
        <w:t>(หน่วย</w:t>
      </w:r>
      <w:r w:rsidR="00853B5B" w:rsidRPr="00F776DE">
        <w:rPr>
          <w:rFonts w:ascii="TH SarabunIT๙" w:hAnsi="TH SarabunIT๙" w:cs="TH SarabunIT๙"/>
          <w:b/>
          <w:bCs/>
          <w:u w:val="dotted"/>
          <w:cs/>
        </w:rPr>
        <w:t xml:space="preserve">รับตรวจ)  </w:t>
      </w:r>
      <w:bookmarkStart w:id="0" w:name="_Hlk149832409"/>
      <w:r w:rsidR="00D15B80" w:rsidRPr="00F776DE">
        <w:rPr>
          <w:rFonts w:ascii="TH SarabunIT๙" w:hAnsi="TH SarabunIT๙" w:cs="TH SarabunIT๙"/>
          <w:cs/>
        </w:rPr>
        <w:t>ดำเนินการ</w:t>
      </w:r>
      <w:r w:rsidR="00705DFA" w:rsidRPr="00F776DE">
        <w:rPr>
          <w:rFonts w:ascii="TH SarabunIT๙" w:hAnsi="TH SarabunIT๙" w:cs="TH SarabunIT๙"/>
          <w:cs/>
        </w:rPr>
        <w:t xml:space="preserve"> </w:t>
      </w:r>
      <w:r w:rsidR="00705DFA" w:rsidRPr="00F776DE">
        <w:rPr>
          <w:rFonts w:ascii="TH SarabunIT๙" w:hAnsi="TH SarabunIT๙" w:cs="TH SarabunIT๙"/>
          <w:spacing w:val="-2"/>
          <w:cs/>
        </w:rPr>
        <w:t>(*</w:t>
      </w:r>
      <w:r w:rsidR="00705DFA" w:rsidRPr="00F776DE">
        <w:rPr>
          <w:rFonts w:ascii="TH SarabunIT๙" w:hAnsi="TH SarabunIT๙" w:cs="TH SarabunIT๙"/>
          <w:cs/>
        </w:rPr>
        <w:t>)</w:t>
      </w:r>
      <w:r w:rsidR="009A4862" w:rsidRPr="00F776DE">
        <w:rPr>
          <w:rFonts w:ascii="TH SarabunIT๙" w:hAnsi="TH SarabunIT๙" w:cs="TH SarabunIT๙"/>
          <w:cs/>
        </w:rPr>
        <w:t xml:space="preserve"> </w:t>
      </w:r>
      <w:bookmarkStart w:id="1" w:name="_Hlk150175839"/>
      <w:r w:rsidR="009A4862" w:rsidRPr="00F776DE">
        <w:rPr>
          <w:rFonts w:ascii="TH SarabunIT๙" w:hAnsi="TH SarabunIT๙" w:cs="TH SarabunIT๙"/>
          <w:cs/>
        </w:rPr>
        <w:t>(</w:t>
      </w:r>
      <w:r w:rsidR="00875144" w:rsidRPr="00F776DE">
        <w:rPr>
          <w:rFonts w:ascii="TH SarabunIT๙" w:hAnsi="TH SarabunIT๙" w:cs="TH SarabunIT๙"/>
          <w:cs/>
        </w:rPr>
        <w:t>แก้ไขข้อบกพร่องและควบคุมหรือกำกับมิให้เกิดข้อบกพร่องขึ้นอีก /</w:t>
      </w:r>
      <w:r w:rsidR="00C82DAB" w:rsidRPr="00F776DE">
        <w:rPr>
          <w:rFonts w:ascii="TH SarabunIT๙" w:hAnsi="TH SarabunIT๙" w:cs="TH SarabunIT๙"/>
          <w:spacing w:val="-6"/>
          <w:cs/>
        </w:rPr>
        <w:t>จัดเก็บรายได้หรือผลตอบแทนให้เป็นไปตามกฎหมายหรือสัญญา/บริหารจัดการ ดูแลรักษา และติดตามทรัพย์สิน</w:t>
      </w:r>
      <w:r w:rsidR="00551097" w:rsidRPr="00F776DE">
        <w:rPr>
          <w:rFonts w:ascii="TH SarabunIT๙" w:hAnsi="TH SarabunIT๙" w:cs="TH SarabunIT๙"/>
          <w:spacing w:val="-6"/>
          <w:cs/>
        </w:rPr>
        <w:t>ของแผ่นดิน</w:t>
      </w:r>
      <w:r w:rsidR="00C82DAB" w:rsidRPr="00F776DE">
        <w:rPr>
          <w:rFonts w:ascii="TH SarabunIT๙" w:hAnsi="TH SarabunIT๙" w:cs="TH SarabunIT๙"/>
          <w:spacing w:val="-6"/>
          <w:cs/>
        </w:rPr>
        <w:t>ให้เป็นไปตามกฎหมาย/</w:t>
      </w:r>
      <w:r w:rsidR="009A4862" w:rsidRPr="00F776DE">
        <w:rPr>
          <w:rFonts w:ascii="TH SarabunIT๙" w:hAnsi="TH SarabunIT๙" w:cs="TH SarabunIT๙"/>
          <w:cs/>
        </w:rPr>
        <w:t xml:space="preserve">ทางวินัย/ </w:t>
      </w:r>
      <w:r w:rsidR="002664B8" w:rsidRPr="00F776DE">
        <w:rPr>
          <w:rFonts w:ascii="TH SarabunIT๙" w:hAnsi="TH SarabunIT๙" w:cs="TH SarabunIT๙"/>
          <w:cs/>
        </w:rPr>
        <w:t>ให้มีการ</w:t>
      </w:r>
      <w:r w:rsidR="009A4862" w:rsidRPr="00F776DE">
        <w:rPr>
          <w:rFonts w:ascii="TH SarabunIT๙" w:hAnsi="TH SarabunIT๙" w:cs="TH SarabunIT๙"/>
          <w:cs/>
        </w:rPr>
        <w:t>ชดใช้ค่าเสียหาย</w:t>
      </w:r>
      <w:bookmarkEnd w:id="1"/>
      <w:r w:rsidR="009A4862" w:rsidRPr="00F776DE">
        <w:rPr>
          <w:rFonts w:ascii="TH SarabunIT๙" w:hAnsi="TH SarabunIT๙" w:cs="TH SarabunIT๙"/>
          <w:cs/>
        </w:rPr>
        <w:t xml:space="preserve">) </w:t>
      </w:r>
      <w:bookmarkStart w:id="2" w:name="_Hlk150020177"/>
      <w:r w:rsidR="001807C6" w:rsidRPr="00F776DE">
        <w:rPr>
          <w:rFonts w:ascii="TH SarabunIT๙" w:hAnsi="TH SarabunIT๙" w:cs="TH SarabunIT๙"/>
          <w:cs/>
        </w:rPr>
        <w:t>โดยให้แจ้งผลการดำเนินการไปให้</w:t>
      </w:r>
      <w:r w:rsidR="00B04FA1" w:rsidRPr="00F776DE">
        <w:rPr>
          <w:rFonts w:ascii="TH SarabunIT๙" w:hAnsi="TH SarabunIT๙" w:cs="TH SarabunIT๙"/>
          <w:cs/>
        </w:rPr>
        <w:t xml:space="preserve"> (สำนักงานการตรวจเงินแผ่นดิน</w:t>
      </w:r>
      <w:r w:rsidR="00B04FA1" w:rsidRPr="00F776DE">
        <w:rPr>
          <w:rFonts w:ascii="TH SarabunIT๙" w:hAnsi="TH SarabunIT๙" w:cs="TH SarabunIT๙"/>
        </w:rPr>
        <w:t xml:space="preserve"> </w:t>
      </w:r>
      <w:r w:rsidR="00B04FA1" w:rsidRPr="00F776DE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B04FA1" w:rsidRPr="00F776DE">
        <w:rPr>
          <w:rFonts w:ascii="TH SarabunIT๙" w:hAnsi="TH SarabunIT๙" w:cs="TH SarabunIT๙"/>
        </w:rPr>
        <w:t xml:space="preserve"> </w:t>
      </w:r>
      <w:r w:rsidR="001807C6" w:rsidRPr="00F776DE">
        <w:rPr>
          <w:rFonts w:ascii="TH SarabunIT๙" w:hAnsi="TH SarabunIT๙" w:cs="TH SarabunIT๙"/>
          <w:cs/>
        </w:rPr>
        <w:t>ทราบ</w:t>
      </w:r>
      <w:r w:rsidR="00174237" w:rsidRPr="00F776DE">
        <w:rPr>
          <w:rFonts w:ascii="TH SarabunIT๙" w:hAnsi="TH SarabunIT๙" w:cs="TH SarabunIT๙"/>
          <w:cs/>
        </w:rPr>
        <w:t>ภายใน</w:t>
      </w:r>
      <w:r w:rsidR="001807C6" w:rsidRPr="00F776DE">
        <w:rPr>
          <w:rFonts w:ascii="TH SarabunIT๙" w:hAnsi="TH SarabunIT๙" w:cs="TH SarabunIT๙"/>
          <w:cs/>
        </w:rPr>
        <w:t xml:space="preserve"> ๖๐ วัน </w:t>
      </w:r>
      <w:bookmarkStart w:id="3" w:name="_Hlk150809108"/>
      <w:bookmarkEnd w:id="2"/>
      <w:r w:rsidR="00C82DAB" w:rsidRPr="00F776DE">
        <w:rPr>
          <w:rFonts w:ascii="TH SarabunIT๙" w:hAnsi="TH SarabunIT๙" w:cs="TH SarabunIT๙"/>
          <w:cs/>
        </w:rPr>
        <w:t>และ</w:t>
      </w:r>
      <w:r w:rsidR="00B55740" w:rsidRPr="00F776DE">
        <w:rPr>
          <w:rFonts w:ascii="TH SarabunIT๙" w:hAnsi="TH SarabunIT๙" w:cs="TH SarabunIT๙"/>
          <w:cs/>
        </w:rPr>
        <w:t>ตาม</w:t>
      </w:r>
      <w:r w:rsidR="00985DCB" w:rsidRPr="00F776DE">
        <w:rPr>
          <w:rFonts w:ascii="TH SarabunIT๙" w:hAnsi="TH SarabunIT๙" w:cs="TH SarabunIT๙"/>
          <w:cs/>
        </w:rPr>
        <w:t>หนังสือที่อ้างถึง ๒</w:t>
      </w:r>
      <w:r w:rsidR="00856C33" w:rsidRPr="00F776DE">
        <w:rPr>
          <w:rFonts w:ascii="TH SarabunIT๙" w:hAnsi="TH SarabunIT๙" w:cs="TH SarabunIT๙"/>
          <w:cs/>
        </w:rPr>
        <w:t xml:space="preserve"> (ถ้ามี)</w:t>
      </w:r>
      <w:r w:rsidR="004C62A4" w:rsidRPr="00F776DE">
        <w:rPr>
          <w:rFonts w:ascii="TH SarabunIT๙" w:hAnsi="TH SarabunIT๙" w:cs="TH SarabunIT๙"/>
          <w:u w:val="dotted"/>
          <w:cs/>
        </w:rPr>
        <w:t xml:space="preserve"> </w:t>
      </w:r>
      <w:r w:rsidR="00856C33" w:rsidRPr="00F776DE">
        <w:rPr>
          <w:rFonts w:ascii="TH SarabunIT๙" w:hAnsi="TH SarabunIT๙" w:cs="TH SarabunIT๙"/>
          <w:u w:val="dotted"/>
          <w:cs/>
        </w:rPr>
        <w:t xml:space="preserve">  </w:t>
      </w:r>
      <w:r w:rsidR="00C82DAB" w:rsidRPr="00F776DE">
        <w:rPr>
          <w:rFonts w:ascii="TH SarabunIT๙" w:hAnsi="TH SarabunIT๙" w:cs="TH SarabunIT๙"/>
          <w:b/>
          <w:bCs/>
          <w:u w:val="dotted"/>
          <w:cs/>
        </w:rPr>
        <w:t>(</w:t>
      </w:r>
      <w:r w:rsidR="004C62A4" w:rsidRPr="00F776DE">
        <w:rPr>
          <w:rFonts w:ascii="TH SarabunIT๙" w:hAnsi="TH SarabunIT๙" w:cs="TH SarabunIT๙"/>
          <w:b/>
          <w:bCs/>
          <w:u w:val="dotted"/>
          <w:cs/>
        </w:rPr>
        <w:t>หน่วยรับตรวจ</w:t>
      </w:r>
      <w:r w:rsidR="00C82DAB" w:rsidRPr="00F776DE">
        <w:rPr>
          <w:rFonts w:ascii="TH SarabunIT๙" w:hAnsi="TH SarabunIT๙" w:cs="TH SarabunIT๙"/>
          <w:b/>
          <w:bCs/>
          <w:u w:val="dotted"/>
          <w:cs/>
        </w:rPr>
        <w:t>)</w:t>
      </w:r>
      <w:r w:rsidR="00C82DAB" w:rsidRPr="00F776DE">
        <w:rPr>
          <w:rFonts w:ascii="TH SarabunIT๙" w:hAnsi="TH SarabunIT๙" w:cs="TH SarabunIT๙"/>
          <w:u w:val="dotted"/>
          <w:cs/>
        </w:rPr>
        <w:t xml:space="preserve"> </w:t>
      </w:r>
      <w:r w:rsidR="00856C33" w:rsidRPr="00F776DE">
        <w:rPr>
          <w:rFonts w:ascii="TH SarabunIT๙" w:hAnsi="TH SarabunIT๙" w:cs="TH SarabunIT๙"/>
          <w:u w:val="dotted"/>
          <w:cs/>
        </w:rPr>
        <w:t xml:space="preserve"> </w:t>
      </w:r>
      <w:r w:rsidR="004C62A4" w:rsidRPr="00F776DE">
        <w:rPr>
          <w:rFonts w:ascii="TH SarabunIT๙" w:hAnsi="TH SarabunIT๙" w:cs="TH SarabunIT๙"/>
          <w:cs/>
        </w:rPr>
        <w:t>ได้แจ้งผลการดำเนินการให้</w:t>
      </w:r>
      <w:r w:rsidR="00985DCB" w:rsidRPr="00F776DE">
        <w:rPr>
          <w:rFonts w:ascii="TH SarabunIT๙" w:hAnsi="TH SarabunIT๙" w:cs="TH SarabunIT๙"/>
          <w:cs/>
        </w:rPr>
        <w:t xml:space="preserve"> </w:t>
      </w:r>
      <w:r w:rsidR="00B04FA1" w:rsidRPr="00F776DE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B04FA1" w:rsidRPr="00F776DE">
        <w:rPr>
          <w:rFonts w:ascii="TH SarabunIT๙" w:hAnsi="TH SarabunIT๙" w:cs="TH SarabunIT๙"/>
        </w:rPr>
        <w:t xml:space="preserve"> </w:t>
      </w:r>
      <w:r w:rsidR="00B04FA1" w:rsidRPr="00F776DE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B04FA1" w:rsidRPr="00F776DE">
        <w:rPr>
          <w:rFonts w:ascii="TH SarabunIT๙" w:hAnsi="TH SarabunIT๙" w:cs="TH SarabunIT๙"/>
        </w:rPr>
        <w:t xml:space="preserve"> </w:t>
      </w:r>
      <w:r w:rsidR="004C62A4" w:rsidRPr="00F776DE">
        <w:rPr>
          <w:rFonts w:ascii="TH SarabunIT๙" w:hAnsi="TH SarabunIT๙" w:cs="TH SarabunIT๙"/>
          <w:cs/>
        </w:rPr>
        <w:t>ทราบ</w:t>
      </w:r>
      <w:r w:rsidR="001807C6" w:rsidRPr="00F776DE">
        <w:rPr>
          <w:rFonts w:ascii="TH SarabunIT๙" w:hAnsi="TH SarabunIT๙" w:cs="TH SarabunIT๙"/>
        </w:rPr>
        <w:t xml:space="preserve"> </w:t>
      </w:r>
      <w:bookmarkStart w:id="4" w:name="_Hlk150809163"/>
      <w:bookmarkEnd w:id="3"/>
      <w:r w:rsidR="00B1688C" w:rsidRPr="00F776DE">
        <w:rPr>
          <w:rFonts w:ascii="TH SarabunIT๙" w:hAnsi="TH SarabunIT๙" w:cs="TH SarabunIT๙"/>
          <w:cs/>
        </w:rPr>
        <w:t>แต่</w:t>
      </w:r>
      <w:r w:rsidR="00842A9C" w:rsidRPr="00F776DE">
        <w:rPr>
          <w:rFonts w:ascii="TH SarabunIT๙" w:hAnsi="TH SarabunIT๙" w:cs="TH SarabunIT๙"/>
          <w:cs/>
        </w:rPr>
        <w:t xml:space="preserve"> (</w:t>
      </w:r>
      <w:r w:rsidR="00B1688C" w:rsidRPr="00F776DE">
        <w:rPr>
          <w:rFonts w:ascii="TH SarabunIT๙" w:hAnsi="TH SarabunIT๙" w:cs="TH SarabunIT๙"/>
          <w:cs/>
        </w:rPr>
        <w:t>ยังไม่ได้เริ่มกระบวนการเพื่อให้มี</w:t>
      </w:r>
      <w:r w:rsidR="00544555" w:rsidRPr="00F776DE">
        <w:rPr>
          <w:rFonts w:ascii="TH SarabunIT๙" w:hAnsi="TH SarabunIT๙" w:cs="TH SarabunIT๙"/>
          <w:cs/>
        </w:rPr>
        <w:t>การดำเนินการทางวินัยหรือ</w:t>
      </w:r>
      <w:r w:rsidR="005C66FF" w:rsidRPr="00F776DE">
        <w:rPr>
          <w:rFonts w:ascii="TH SarabunIT๙" w:hAnsi="TH SarabunIT๙" w:cs="TH SarabunIT๙"/>
          <w:cs/>
        </w:rPr>
        <w:t>ให้มีการ</w:t>
      </w:r>
      <w:r w:rsidR="00B1688C" w:rsidRPr="00F776DE">
        <w:rPr>
          <w:rFonts w:ascii="TH SarabunIT๙" w:hAnsi="TH SarabunIT๙" w:cs="TH SarabunIT๙"/>
          <w:cs/>
        </w:rPr>
        <w:t>ชดใช้ค่าเสียหาย โดยไม่มีเหตุอันสมควร /</w:t>
      </w:r>
      <w:r w:rsidR="00842A9C" w:rsidRPr="00F776DE">
        <w:rPr>
          <w:rFonts w:ascii="TH SarabunIT๙" w:hAnsi="TH SarabunIT๙" w:cs="TH SarabunIT๙"/>
          <w:cs/>
        </w:rPr>
        <w:t xml:space="preserve"> </w:t>
      </w:r>
      <w:r w:rsidR="00C82DAB" w:rsidRPr="00F776DE">
        <w:rPr>
          <w:rFonts w:ascii="TH SarabunIT๙" w:hAnsi="TH SarabunIT๙" w:cs="TH SarabunIT๙"/>
          <w:cs/>
        </w:rPr>
        <w:t>ยังดำเนินการไม่แล้วเสร็จ</w:t>
      </w:r>
      <w:r w:rsidR="00977C6D" w:rsidRPr="00F776DE">
        <w:rPr>
          <w:rFonts w:ascii="TH SarabunIT๙" w:hAnsi="TH SarabunIT๙" w:cs="TH SarabunIT๙"/>
          <w:cs/>
        </w:rPr>
        <w:t>)</w:t>
      </w:r>
      <w:r w:rsidR="00365A9A" w:rsidRPr="00F776DE">
        <w:rPr>
          <w:rFonts w:ascii="TH SarabunIT๙" w:hAnsi="TH SarabunIT๙" w:cs="TH SarabunIT๙"/>
          <w:cs/>
        </w:rPr>
        <w:t xml:space="preserve"> </w:t>
      </w:r>
      <w:r w:rsidR="00985DCB" w:rsidRPr="00F776DE">
        <w:rPr>
          <w:rFonts w:ascii="TH SarabunIT๙" w:hAnsi="TH SarabunIT๙" w:cs="TH SarabunIT๙"/>
          <w:cs/>
        </w:rPr>
        <w:t>นั้น</w:t>
      </w:r>
      <w:bookmarkEnd w:id="4"/>
      <w:r w:rsidR="00985DCB" w:rsidRPr="00F776DE">
        <w:rPr>
          <w:rFonts w:ascii="TH SarabunIT๙" w:hAnsi="TH SarabunIT๙" w:cs="TH SarabunIT๙"/>
          <w:cs/>
        </w:rPr>
        <w:t xml:space="preserve"> </w:t>
      </w:r>
      <w:r w:rsidR="005A4AC3" w:rsidRPr="00F776DE">
        <w:rPr>
          <w:rFonts w:ascii="TH SarabunIT๙" w:hAnsi="TH SarabunIT๙" w:cs="TH SarabunIT๙"/>
          <w:cs/>
        </w:rPr>
        <w:t xml:space="preserve"> </w:t>
      </w:r>
    </w:p>
    <w:bookmarkEnd w:id="0"/>
    <w:p w14:paraId="315A45EF" w14:textId="2208F723" w:rsidR="003422DC" w:rsidRPr="00F776DE" w:rsidRDefault="005B46AE" w:rsidP="00B66EDC">
      <w:pPr>
        <w:tabs>
          <w:tab w:val="right" w:pos="142"/>
          <w:tab w:val="left" w:pos="993"/>
          <w:tab w:val="left" w:pos="2835"/>
        </w:tabs>
        <w:spacing w:before="120" w:line="20" w:lineRule="atLeast"/>
        <w:ind w:firstLine="1418"/>
        <w:jc w:val="thaiDistribute"/>
        <w:rPr>
          <w:rFonts w:ascii="TH SarabunIT๙" w:hAnsi="TH SarabunIT๙" w:cs="TH SarabunIT๙"/>
          <w:cs/>
        </w:rPr>
      </w:pPr>
      <w:r w:rsidRPr="00F776DE">
        <w:rPr>
          <w:rFonts w:ascii="TH SarabunIT๙" w:hAnsi="TH SarabunIT๙" w:cs="TH SarabunIT๙"/>
          <w:spacing w:val="6"/>
          <w:cs/>
        </w:rPr>
        <w:t xml:space="preserve">บัดนี้ </w:t>
      </w:r>
      <w:r w:rsidR="00B3370F" w:rsidRPr="00F776DE">
        <w:rPr>
          <w:rFonts w:ascii="TH SarabunIT๙" w:hAnsi="TH SarabunIT๙" w:cs="TH SarabunIT๙"/>
          <w:spacing w:val="6"/>
          <w:cs/>
        </w:rPr>
        <w:t>ครบกำหนด</w:t>
      </w:r>
      <w:r w:rsidR="00367602" w:rsidRPr="00F776DE">
        <w:rPr>
          <w:rFonts w:ascii="TH SarabunIT๙" w:hAnsi="TH SarabunIT๙" w:cs="TH SarabunIT๙"/>
          <w:spacing w:val="6"/>
          <w:cs/>
        </w:rPr>
        <w:t>เวลา</w:t>
      </w:r>
      <w:r w:rsidR="00D15B80" w:rsidRPr="00F776DE">
        <w:rPr>
          <w:rFonts w:ascii="TH SarabunIT๙" w:hAnsi="TH SarabunIT๙" w:cs="TH SarabunIT๙"/>
          <w:spacing w:val="6"/>
          <w:cs/>
        </w:rPr>
        <w:t xml:space="preserve"> </w:t>
      </w:r>
      <w:r w:rsidR="002078DB" w:rsidRPr="00F776DE">
        <w:rPr>
          <w:rFonts w:ascii="TH SarabunIT๙" w:hAnsi="TH SarabunIT๙" w:cs="TH SarabunIT๙"/>
          <w:spacing w:val="6"/>
          <w:cs/>
        </w:rPr>
        <w:t>๖</w:t>
      </w:r>
      <w:r w:rsidR="005A4AC3" w:rsidRPr="00F776DE">
        <w:rPr>
          <w:rFonts w:ascii="TH SarabunIT๙" w:hAnsi="TH SarabunIT๙" w:cs="TH SarabunIT๙"/>
          <w:spacing w:val="6"/>
          <w:cs/>
        </w:rPr>
        <w:t>๐</w:t>
      </w:r>
      <w:r w:rsidR="00F13094" w:rsidRPr="00F776DE">
        <w:rPr>
          <w:rFonts w:ascii="TH SarabunIT๙" w:hAnsi="TH SarabunIT๙" w:cs="TH SarabunIT๙"/>
          <w:spacing w:val="6"/>
          <w:cs/>
        </w:rPr>
        <w:t xml:space="preserve"> วัน</w:t>
      </w:r>
      <w:r w:rsidR="009A7DA0" w:rsidRPr="00F776DE">
        <w:rPr>
          <w:rFonts w:ascii="TH SarabunIT๙" w:hAnsi="TH SarabunIT๙" w:cs="TH SarabunIT๙"/>
          <w:spacing w:val="6"/>
          <w:cs/>
        </w:rPr>
        <w:t xml:space="preserve"> </w:t>
      </w:r>
      <w:r w:rsidR="005A4AC3" w:rsidRPr="00F776DE">
        <w:rPr>
          <w:rFonts w:ascii="TH SarabunIT๙" w:hAnsi="TH SarabunIT๙" w:cs="TH SarabunIT๙"/>
          <w:spacing w:val="6"/>
          <w:cs/>
        </w:rPr>
        <w:t xml:space="preserve">นับแต่วันที่ได้รับแจ้งผลการตรวจสอบตามหนังสือที่อ้างถึง ๑ </w:t>
      </w:r>
      <w:r w:rsidR="00367602" w:rsidRPr="00F776DE">
        <w:rPr>
          <w:rFonts w:ascii="TH SarabunIT๙" w:hAnsi="TH SarabunIT๙" w:cs="TH SarabunIT๙"/>
          <w:spacing w:val="6"/>
          <w:cs/>
        </w:rPr>
        <w:t>แล้ว</w:t>
      </w:r>
      <w:r w:rsidR="00344A4E" w:rsidRPr="00F776DE">
        <w:rPr>
          <w:rFonts w:ascii="TH SarabunIT๙" w:hAnsi="TH SarabunIT๙" w:cs="TH SarabunIT๙"/>
          <w:cs/>
        </w:rPr>
        <w:t xml:space="preserve"> </w:t>
      </w:r>
      <w:r w:rsidR="00B3370F" w:rsidRPr="00F776DE">
        <w:rPr>
          <w:rFonts w:ascii="TH SarabunIT๙" w:hAnsi="TH SarabunIT๙" w:cs="TH SarabunIT๙"/>
          <w:cs/>
        </w:rPr>
        <w:t>แต</w:t>
      </w:r>
      <w:r w:rsidR="00C0613B" w:rsidRPr="00F776DE">
        <w:rPr>
          <w:rFonts w:ascii="TH SarabunIT๙" w:hAnsi="TH SarabunIT๙" w:cs="TH SarabunIT๙"/>
          <w:cs/>
        </w:rPr>
        <w:t>่</w:t>
      </w:r>
      <w:r w:rsidR="007C557B" w:rsidRPr="00F776DE">
        <w:rPr>
          <w:rFonts w:ascii="TH SarabunIT๙" w:hAnsi="TH SarabunIT๙" w:cs="TH SarabunIT๙"/>
          <w:u w:val="dotted"/>
        </w:rPr>
        <w:t xml:space="preserve"> </w:t>
      </w:r>
      <w:r w:rsidR="00853B5B" w:rsidRPr="00F776DE">
        <w:rPr>
          <w:rFonts w:ascii="TH SarabunIT๙" w:hAnsi="TH SarabunIT๙" w:cs="TH SarabunIT๙"/>
          <w:u w:val="dotted"/>
          <w:cs/>
        </w:rPr>
        <w:t xml:space="preserve">  </w:t>
      </w:r>
      <w:r w:rsidR="00492556" w:rsidRPr="00F776DE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="003422DC" w:rsidRPr="00F776DE">
        <w:rPr>
          <w:rFonts w:ascii="TH SarabunIT๙" w:hAnsi="TH SarabunIT๙" w:cs="TH SarabunIT๙"/>
          <w:b/>
          <w:bCs/>
          <w:u w:val="dotted"/>
          <w:cs/>
        </w:rPr>
        <w:t>(หน่วยรับตรวจ</w:t>
      </w:r>
      <w:r w:rsidR="00853B5B" w:rsidRPr="00F776DE">
        <w:rPr>
          <w:rFonts w:ascii="TH SarabunIT๙" w:hAnsi="TH SarabunIT๙" w:cs="TH SarabunIT๙"/>
          <w:b/>
          <w:bCs/>
          <w:u w:val="dotted"/>
          <w:cs/>
        </w:rPr>
        <w:t xml:space="preserve">)  </w:t>
      </w:r>
      <w:r w:rsidR="007C557B" w:rsidRPr="00F776DE">
        <w:rPr>
          <w:rFonts w:ascii="TH SarabunIT๙" w:hAnsi="TH SarabunIT๙" w:cs="TH SarabunIT๙"/>
          <w:u w:val="dotted"/>
        </w:rPr>
        <w:t xml:space="preserve"> </w:t>
      </w:r>
      <w:r w:rsidR="00361133" w:rsidRPr="00F776DE">
        <w:rPr>
          <w:rFonts w:ascii="TH SarabunIT๙" w:hAnsi="TH SarabunIT๙" w:cs="TH SarabunIT๙"/>
          <w:u w:val="dotted"/>
        </w:rPr>
        <w:t xml:space="preserve"> </w:t>
      </w:r>
      <w:r w:rsidR="00361133" w:rsidRPr="00F776DE">
        <w:rPr>
          <w:rFonts w:ascii="TH SarabunIT๙" w:hAnsi="TH SarabunIT๙" w:cs="TH SarabunIT๙"/>
          <w:spacing w:val="-2"/>
          <w:cs/>
        </w:rPr>
        <w:t>(</w:t>
      </w:r>
      <w:r w:rsidR="00361133" w:rsidRPr="00F776DE">
        <w:rPr>
          <w:rFonts w:ascii="TH SarabunIT๙" w:hAnsi="TH SarabunIT๙" w:cs="TH SarabunIT๙"/>
          <w:spacing w:val="-2"/>
        </w:rPr>
        <w:t>*</w:t>
      </w:r>
      <w:r w:rsidR="00361133" w:rsidRPr="00F776DE">
        <w:rPr>
          <w:rFonts w:ascii="TH SarabunIT๙" w:hAnsi="TH SarabunIT๙" w:cs="TH SarabunIT๙"/>
          <w:spacing w:val="-2"/>
          <w:cs/>
        </w:rPr>
        <w:t>*</w:t>
      </w:r>
      <w:r w:rsidR="00361133" w:rsidRPr="00F776DE">
        <w:rPr>
          <w:rFonts w:ascii="TH SarabunIT๙" w:hAnsi="TH SarabunIT๙" w:cs="TH SarabunIT๙"/>
          <w:cs/>
        </w:rPr>
        <w:t xml:space="preserve">) </w:t>
      </w:r>
      <w:r w:rsidR="002425E8" w:rsidRPr="00F776DE">
        <w:rPr>
          <w:rFonts w:ascii="TH SarabunIT๙" w:hAnsi="TH SarabunIT๙" w:cs="TH SarabunIT๙"/>
          <w:cs/>
        </w:rPr>
        <w:t>(</w:t>
      </w:r>
      <w:r w:rsidR="006C30AF" w:rsidRPr="00F776DE">
        <w:rPr>
          <w:rFonts w:ascii="TH SarabunIT๙" w:hAnsi="TH SarabunIT๙" w:cs="TH SarabunIT๙"/>
          <w:cs/>
        </w:rPr>
        <w:t>ไม่ได้แจ้งผลการดำเนินการไปให้</w:t>
      </w:r>
      <w:r w:rsidR="0056481C" w:rsidRPr="00F776DE">
        <w:rPr>
          <w:rFonts w:ascii="TH SarabunIT๙" w:hAnsi="TH SarabunIT๙" w:cs="TH SarabunIT๙"/>
          <w:cs/>
        </w:rPr>
        <w:t xml:space="preserve"> </w:t>
      </w:r>
      <w:r w:rsidR="007E68EC" w:rsidRPr="00F776DE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7E68EC" w:rsidRPr="00F776DE">
        <w:rPr>
          <w:rFonts w:ascii="TH SarabunIT๙" w:hAnsi="TH SarabunIT๙" w:cs="TH SarabunIT๙"/>
        </w:rPr>
        <w:t xml:space="preserve"> </w:t>
      </w:r>
      <w:r w:rsidR="007E68EC" w:rsidRPr="00F776DE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7E68EC" w:rsidRPr="00F776DE">
        <w:rPr>
          <w:rFonts w:ascii="TH SarabunIT๙" w:hAnsi="TH SarabunIT๙" w:cs="TH SarabunIT๙"/>
        </w:rPr>
        <w:t xml:space="preserve"> </w:t>
      </w:r>
      <w:r w:rsidR="006C30AF" w:rsidRPr="00F776DE">
        <w:rPr>
          <w:rFonts w:ascii="TH SarabunIT๙" w:hAnsi="TH SarabunIT๙" w:cs="TH SarabunIT๙"/>
          <w:cs/>
        </w:rPr>
        <w:t xml:space="preserve">ทราบ / </w:t>
      </w:r>
      <w:r w:rsidR="00551097" w:rsidRPr="00F776DE">
        <w:rPr>
          <w:rFonts w:ascii="TH SarabunIT๙" w:hAnsi="TH SarabunIT๙" w:cs="TH SarabunIT๙"/>
          <w:cs/>
        </w:rPr>
        <w:t>ยังไม่ได้เริ่มกระบวนการเพื่อให้มี</w:t>
      </w:r>
      <w:r w:rsidR="0056481C" w:rsidRPr="00F776DE">
        <w:rPr>
          <w:rFonts w:ascii="TH SarabunIT๙" w:hAnsi="TH SarabunIT๙" w:cs="TH SarabunIT๙"/>
          <w:cs/>
        </w:rPr>
        <w:t>การดำเนินการทางวินัยหรือ</w:t>
      </w:r>
      <w:r w:rsidR="00AB7496" w:rsidRPr="00F776DE">
        <w:rPr>
          <w:rFonts w:ascii="TH SarabunIT๙" w:hAnsi="TH SarabunIT๙" w:cs="TH SarabunIT๙"/>
          <w:cs/>
        </w:rPr>
        <w:t>ให้มีการ</w:t>
      </w:r>
      <w:r w:rsidR="0056481C" w:rsidRPr="00F776DE">
        <w:rPr>
          <w:rFonts w:ascii="TH SarabunIT๙" w:hAnsi="TH SarabunIT๙" w:cs="TH SarabunIT๙"/>
          <w:cs/>
        </w:rPr>
        <w:t xml:space="preserve">ชดใช้ค่าเสียหาย </w:t>
      </w:r>
      <w:r w:rsidR="00551097" w:rsidRPr="00F776DE">
        <w:rPr>
          <w:rFonts w:ascii="TH SarabunIT๙" w:hAnsi="TH SarabunIT๙" w:cs="TH SarabunIT๙"/>
          <w:cs/>
        </w:rPr>
        <w:t xml:space="preserve">โดยไม่มีเหตุอันสมควร/ </w:t>
      </w:r>
      <w:r w:rsidR="00BA555D" w:rsidRPr="00F776DE">
        <w:rPr>
          <w:rFonts w:ascii="TH SarabunIT๙" w:hAnsi="TH SarabunIT๙" w:cs="TH SarabunIT๙"/>
          <w:cs/>
        </w:rPr>
        <w:t>ยังดำเนินกระบวนการดังกล่าว</w:t>
      </w:r>
      <w:r w:rsidR="004C66DF" w:rsidRPr="00F776DE">
        <w:rPr>
          <w:rFonts w:ascii="TH SarabunIT๙" w:hAnsi="TH SarabunIT๙" w:cs="TH SarabunIT๙"/>
          <w:cs/>
        </w:rPr>
        <w:t>ไม่แล้วเสร็จ</w:t>
      </w:r>
      <w:r w:rsidR="002425E8" w:rsidRPr="00F776DE">
        <w:rPr>
          <w:rFonts w:ascii="TH SarabunIT๙" w:hAnsi="TH SarabunIT๙" w:cs="TH SarabunIT๙"/>
          <w:cs/>
        </w:rPr>
        <w:t>)</w:t>
      </w:r>
      <w:r w:rsidR="006C30AF" w:rsidRPr="00F776DE">
        <w:rPr>
          <w:rFonts w:ascii="TH SarabunIT๙" w:hAnsi="TH SarabunIT๙" w:cs="TH SarabunIT๙"/>
          <w:cs/>
        </w:rPr>
        <w:t xml:space="preserve"> </w:t>
      </w:r>
    </w:p>
    <w:p w14:paraId="5EA3E033" w14:textId="4CFDB249" w:rsidR="000033CB" w:rsidRPr="00F776DE" w:rsidRDefault="00901800" w:rsidP="00B66EDC">
      <w:pPr>
        <w:spacing w:before="120" w:line="20" w:lineRule="atLeast"/>
        <w:ind w:firstLine="1418"/>
        <w:jc w:val="thaiDistribute"/>
        <w:rPr>
          <w:rFonts w:ascii="TH SarabunIT๙" w:hAnsi="TH SarabunIT๙" w:cs="TH SarabunIT๙"/>
          <w:cs/>
        </w:rPr>
      </w:pPr>
      <w:r w:rsidRPr="00F776DE">
        <w:rPr>
          <w:rFonts w:ascii="TH SarabunIT๙" w:hAnsi="TH SarabunIT๙" w:cs="TH SarabunIT๙"/>
          <w:cs/>
        </w:rPr>
        <w:t>เพื่อเป็นการรักษาวินัยการเงินการคลังของรัฐอย่าง</w:t>
      </w:r>
      <w:r w:rsidR="0002616A" w:rsidRPr="00F776DE">
        <w:rPr>
          <w:rFonts w:ascii="TH SarabunIT๙" w:hAnsi="TH SarabunIT๙" w:cs="TH SarabunIT๙"/>
          <w:cs/>
        </w:rPr>
        <w:t>เคร่งครัด</w:t>
      </w:r>
      <w:r w:rsidR="000033CB" w:rsidRPr="00F776DE">
        <w:rPr>
          <w:rFonts w:ascii="TH SarabunIT๙" w:hAnsi="TH SarabunIT๙" w:cs="TH SarabunIT๙"/>
        </w:rPr>
        <w:t xml:space="preserve"> </w:t>
      </w:r>
      <w:r w:rsidR="000033CB" w:rsidRPr="00F776DE">
        <w:rPr>
          <w:rFonts w:ascii="TH SarabunIT๙" w:hAnsi="TH SarabunIT๙" w:cs="TH SarabunIT๙"/>
          <w:cs/>
        </w:rPr>
        <w:t>ผู้ว่าการตรวจเงินแผ่นดินจึงขอแจ้งเตือนให้ท่านเร่งรัดการดำเนินการ ดังนี้</w:t>
      </w:r>
      <w:r w:rsidR="00361133" w:rsidRPr="00F776DE">
        <w:rPr>
          <w:rFonts w:ascii="TH SarabunIT๙" w:hAnsi="TH SarabunIT๙" w:cs="TH SarabunIT๙"/>
          <w:cs/>
        </w:rPr>
        <w:t xml:space="preserve"> (</w:t>
      </w:r>
      <w:r w:rsidR="00361133" w:rsidRPr="00F776DE">
        <w:rPr>
          <w:rFonts w:ascii="TH SarabunIT๙" w:hAnsi="TH SarabunIT๙" w:cs="TH SarabunIT๙"/>
        </w:rPr>
        <w:t>**</w:t>
      </w:r>
      <w:r w:rsidR="00361133" w:rsidRPr="00F776DE">
        <w:rPr>
          <w:rFonts w:ascii="TH SarabunIT๙" w:hAnsi="TH SarabunIT๙" w:cs="TH SarabunIT๙"/>
          <w:cs/>
        </w:rPr>
        <w:t>*)</w:t>
      </w:r>
    </w:p>
    <w:p w14:paraId="29AE1FB4" w14:textId="0921D5EA" w:rsidR="005B46AE" w:rsidRPr="00F776DE" w:rsidRDefault="00F42453" w:rsidP="00B66EDC">
      <w:pPr>
        <w:spacing w:before="120" w:line="20" w:lineRule="atLeast"/>
        <w:ind w:firstLine="1276"/>
        <w:jc w:val="thaiDistribute"/>
        <w:rPr>
          <w:rFonts w:ascii="TH SarabunIT๙" w:hAnsi="TH SarabunIT๙" w:cs="TH SarabunIT๙"/>
          <w:u w:val="dotted"/>
        </w:rPr>
      </w:pPr>
      <w:r w:rsidRPr="00F776DE">
        <w:rPr>
          <w:rFonts w:ascii="TH SarabunIT๙" w:hAnsi="TH SarabunIT๙" w:cs="TH SarabunIT๙"/>
          <w:cs/>
        </w:rPr>
        <w:t xml:space="preserve">  </w:t>
      </w:r>
      <w:r w:rsidR="0094793C" w:rsidRPr="00F776DE">
        <w:rPr>
          <w:rFonts w:ascii="TH SarabunIT๙" w:hAnsi="TH SarabunIT๙" w:cs="TH SarabunIT๙"/>
          <w:cs/>
        </w:rPr>
        <w:t>๑.</w:t>
      </w:r>
      <w:r w:rsidR="00492556" w:rsidRPr="00F776DE">
        <w:rPr>
          <w:rFonts w:ascii="TH SarabunIT๙" w:hAnsi="TH SarabunIT๙" w:cs="TH SarabunIT๙"/>
          <w:cs/>
        </w:rPr>
        <w:t xml:space="preserve">  </w:t>
      </w:r>
      <w:r w:rsidR="000033CB" w:rsidRPr="00F776DE">
        <w:rPr>
          <w:rFonts w:ascii="TH SarabunIT๙" w:hAnsi="TH SarabunIT๙" w:cs="TH SarabunIT๙"/>
          <w:cs/>
        </w:rPr>
        <w:t>กรณี</w:t>
      </w:r>
      <w:r w:rsidR="00774E45" w:rsidRPr="00F776DE">
        <w:rPr>
          <w:rFonts w:ascii="TH SarabunIT๙" w:hAnsi="TH SarabunIT๙" w:cs="TH SarabunIT๙"/>
        </w:rPr>
        <w:t xml:space="preserve"> </w:t>
      </w:r>
      <w:r w:rsidR="00774E45" w:rsidRPr="00F776DE">
        <w:rPr>
          <w:rFonts w:ascii="TH SarabunIT๙" w:hAnsi="TH SarabunIT๙" w:cs="TH SarabunIT๙"/>
          <w:cs/>
        </w:rPr>
        <w:t>การแจ้งให้</w:t>
      </w:r>
      <w:r w:rsidR="00CF7D26" w:rsidRPr="00F776DE">
        <w:rPr>
          <w:rFonts w:ascii="TH SarabunIT๙" w:hAnsi="TH SarabunIT๙" w:cs="TH SarabunIT๙"/>
          <w:cs/>
        </w:rPr>
        <w:t>ดำเนินการ</w:t>
      </w:r>
      <w:r w:rsidR="00774E45" w:rsidRPr="00F776DE">
        <w:rPr>
          <w:rFonts w:ascii="TH SarabunIT๙" w:hAnsi="TH SarabunIT๙" w:cs="TH SarabunIT๙"/>
          <w:cs/>
        </w:rPr>
        <w:t xml:space="preserve"> (แก้ไขข้อบกพร่องและควบคุมหรือกำกับมิให้เกิดข้อบกพร่องขึ้นอีก</w:t>
      </w:r>
      <w:r w:rsidR="0094793C" w:rsidRPr="00F776DE">
        <w:rPr>
          <w:rFonts w:ascii="TH SarabunIT๙" w:hAnsi="TH SarabunIT๙" w:cs="TH SarabunIT๙"/>
          <w:cs/>
        </w:rPr>
        <w:t xml:space="preserve"> / กำกับดูแลมิให้เกิดข้อบกพร่องขึ้นอีก</w:t>
      </w:r>
      <w:r w:rsidR="004D7D78" w:rsidRPr="00F776DE">
        <w:rPr>
          <w:rFonts w:ascii="TH SarabunIT๙" w:hAnsi="TH SarabunIT๙" w:cs="TH SarabunIT๙"/>
          <w:cs/>
        </w:rPr>
        <w:t>)</w:t>
      </w:r>
      <w:r w:rsidR="003368EE" w:rsidRPr="00F776DE">
        <w:rPr>
          <w:rFonts w:ascii="TH SarabunIT๙" w:hAnsi="TH SarabunIT๙" w:cs="TH SarabunIT๙"/>
          <w:cs/>
        </w:rPr>
        <w:t xml:space="preserve"> (</w:t>
      </w:r>
      <w:r w:rsidR="005B46AE" w:rsidRPr="00F776DE">
        <w:rPr>
          <w:rFonts w:ascii="TH SarabunIT๙" w:hAnsi="TH SarabunIT๙" w:cs="TH SarabunIT๙"/>
          <w:cs/>
        </w:rPr>
        <w:t>ตามมาตรา ๘๕ วรรคหนึ่ง หรือมาตรา ๙๕ วรรคหนึ่ง)</w:t>
      </w:r>
      <w:r w:rsidR="00774E45" w:rsidRPr="00F776DE">
        <w:rPr>
          <w:rFonts w:ascii="TH SarabunIT๙" w:hAnsi="TH SarabunIT๙" w:cs="TH SarabunIT๙"/>
          <w:cs/>
        </w:rPr>
        <w:t xml:space="preserve"> </w:t>
      </w:r>
      <w:bookmarkStart w:id="5" w:name="_Hlk150162360"/>
      <w:r w:rsidR="005B46AE" w:rsidRPr="00F776DE">
        <w:rPr>
          <w:rFonts w:ascii="TH SarabunIT๙" w:hAnsi="TH SarabunIT๙" w:cs="TH SarabunIT๙"/>
          <w:cs/>
        </w:rPr>
        <w:t>ให้</w:t>
      </w:r>
      <w:r w:rsidR="005B46AE" w:rsidRPr="00F776DE">
        <w:rPr>
          <w:rFonts w:ascii="TH SarabunIT๙" w:hAnsi="TH SarabunIT๙" w:cs="TH SarabunIT๙"/>
          <w:spacing w:val="-8"/>
          <w:cs/>
        </w:rPr>
        <w:t>ดำเนินการ</w:t>
      </w:r>
      <w:r w:rsidR="005B46AE" w:rsidRPr="00F776DE">
        <w:rPr>
          <w:rFonts w:ascii="TH SarabunIT๙" w:hAnsi="TH SarabunIT๙" w:cs="TH SarabunIT๙"/>
          <w:cs/>
        </w:rPr>
        <w:t xml:space="preserve">ให้แล้วเสร็จตามข้อเสนอแนะภายใน ๖๐ วัน นับแต่วันที่ได้รับหนังสือแจ้งเร่งรัด </w:t>
      </w:r>
      <w:bookmarkEnd w:id="5"/>
      <w:r w:rsidR="005B46AE" w:rsidRPr="00F776DE">
        <w:rPr>
          <w:rFonts w:ascii="TH SarabunIT๙" w:hAnsi="TH SarabunIT๙" w:cs="TH SarabunIT๙"/>
          <w:cs/>
        </w:rPr>
        <w:t xml:space="preserve">และต้องแจ้งผลการดำเนินการกลับมาให้ </w:t>
      </w:r>
      <w:r w:rsidR="007E68EC" w:rsidRPr="00F776DE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7E68EC" w:rsidRPr="00F776DE">
        <w:rPr>
          <w:rFonts w:ascii="TH SarabunIT๙" w:hAnsi="TH SarabunIT๙" w:cs="TH SarabunIT๙"/>
        </w:rPr>
        <w:t xml:space="preserve"> </w:t>
      </w:r>
      <w:r w:rsidR="007E68EC" w:rsidRPr="00F776DE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7E68EC" w:rsidRPr="00F776DE">
        <w:rPr>
          <w:rFonts w:ascii="TH SarabunIT๙" w:hAnsi="TH SarabunIT๙" w:cs="TH SarabunIT๙"/>
        </w:rPr>
        <w:t xml:space="preserve"> </w:t>
      </w:r>
      <w:r w:rsidR="005B46AE" w:rsidRPr="00F776DE">
        <w:rPr>
          <w:rFonts w:ascii="TH SarabunIT๙" w:hAnsi="TH SarabunIT๙" w:cs="TH SarabunIT๙"/>
          <w:cs/>
        </w:rPr>
        <w:t xml:space="preserve">ทราบ </w:t>
      </w:r>
      <w:r w:rsidR="003368EE" w:rsidRPr="00F776DE">
        <w:rPr>
          <w:rFonts w:ascii="TH SarabunIT๙" w:hAnsi="TH SarabunIT๙" w:cs="TH SarabunIT๙"/>
          <w:cs/>
        </w:rPr>
        <w:t>(****)</w:t>
      </w:r>
    </w:p>
    <w:p w14:paraId="1D72DD56" w14:textId="52DD0D14" w:rsidR="005C1420" w:rsidRPr="00F776DE" w:rsidRDefault="005B46AE" w:rsidP="00B66EDC">
      <w:pPr>
        <w:spacing w:before="120" w:line="20" w:lineRule="atLeast"/>
        <w:ind w:firstLine="1418"/>
        <w:jc w:val="thaiDistribute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spacing w:val="-6"/>
          <w:cs/>
        </w:rPr>
        <w:t>๒.</w:t>
      </w:r>
      <w:r w:rsidR="001C7707" w:rsidRPr="00F776DE">
        <w:rPr>
          <w:rFonts w:ascii="TH SarabunIT๙" w:hAnsi="TH SarabunIT๙" w:cs="TH SarabunIT๙"/>
          <w:spacing w:val="-6"/>
          <w:cs/>
        </w:rPr>
        <w:t xml:space="preserve"> </w:t>
      </w:r>
      <w:r w:rsidR="00492556" w:rsidRPr="00F776DE">
        <w:rPr>
          <w:rFonts w:ascii="TH SarabunIT๙" w:hAnsi="TH SarabunIT๙" w:cs="TH SarabunIT๙"/>
          <w:cs/>
        </w:rPr>
        <w:t xml:space="preserve"> </w:t>
      </w:r>
      <w:r w:rsidRPr="00F776DE">
        <w:rPr>
          <w:rFonts w:ascii="TH SarabunIT๙" w:hAnsi="TH SarabunIT๙" w:cs="TH SarabunIT๙"/>
          <w:cs/>
        </w:rPr>
        <w:t>กรณี</w:t>
      </w:r>
      <w:r w:rsidRPr="00F776DE">
        <w:rPr>
          <w:rFonts w:ascii="TH SarabunIT๙" w:hAnsi="TH SarabunIT๙" w:cs="TH SarabunIT๙"/>
        </w:rPr>
        <w:t xml:space="preserve"> </w:t>
      </w:r>
      <w:r w:rsidRPr="00F776DE">
        <w:rPr>
          <w:rFonts w:ascii="TH SarabunIT๙" w:hAnsi="TH SarabunIT๙" w:cs="TH SarabunIT๙"/>
          <w:cs/>
        </w:rPr>
        <w:t>การแจ้งให้ดำเนินการ (</w:t>
      </w:r>
      <w:r w:rsidR="00774E45" w:rsidRPr="00F776DE">
        <w:rPr>
          <w:rFonts w:ascii="TH SarabunIT๙" w:hAnsi="TH SarabunIT๙" w:cs="TH SarabunIT๙"/>
          <w:spacing w:val="-6"/>
          <w:cs/>
        </w:rPr>
        <w:t>จัดเก็บรายได้หรือผลตอบแทนให้เป็นไปตามกฎหมายหรือสัญญา</w:t>
      </w:r>
      <w:r w:rsidR="0020331E" w:rsidRPr="00F776DE">
        <w:rPr>
          <w:rFonts w:ascii="TH SarabunIT๙" w:hAnsi="TH SarabunIT๙" w:cs="TH SarabunIT๙"/>
          <w:spacing w:val="-6"/>
          <w:cs/>
        </w:rPr>
        <w:t xml:space="preserve"> </w:t>
      </w:r>
      <w:r w:rsidR="00774E45" w:rsidRPr="00F776DE">
        <w:rPr>
          <w:rFonts w:ascii="TH SarabunIT๙" w:hAnsi="TH SarabunIT๙" w:cs="TH SarabunIT๙"/>
          <w:spacing w:val="-6"/>
          <w:cs/>
        </w:rPr>
        <w:t>/บริหารจัดการ ดูแลรักษา และติดตามทรัพย์สิน</w:t>
      </w:r>
      <w:r w:rsidR="00551097" w:rsidRPr="00F776DE">
        <w:rPr>
          <w:rFonts w:ascii="TH SarabunIT๙" w:hAnsi="TH SarabunIT๙" w:cs="TH SarabunIT๙"/>
          <w:spacing w:val="-6"/>
          <w:cs/>
        </w:rPr>
        <w:t>ของแผ่นดิน</w:t>
      </w:r>
      <w:r w:rsidR="00774E45" w:rsidRPr="00F776DE">
        <w:rPr>
          <w:rFonts w:ascii="TH SarabunIT๙" w:hAnsi="TH SarabunIT๙" w:cs="TH SarabunIT๙"/>
          <w:spacing w:val="-6"/>
          <w:cs/>
        </w:rPr>
        <w:t>ให้เป็นไปตามกฎหมาย</w:t>
      </w:r>
      <w:r w:rsidRPr="00F776DE">
        <w:rPr>
          <w:rFonts w:ascii="TH SarabunIT๙" w:hAnsi="TH SarabunIT๙" w:cs="TH SarabunIT๙"/>
          <w:spacing w:val="-6"/>
          <w:cs/>
        </w:rPr>
        <w:t xml:space="preserve"> </w:t>
      </w:r>
      <w:r w:rsidR="001C7707" w:rsidRPr="00F776DE">
        <w:rPr>
          <w:rFonts w:ascii="TH SarabunIT๙" w:hAnsi="TH SarabunIT๙" w:cs="TH SarabunIT๙"/>
          <w:cs/>
        </w:rPr>
        <w:t>ตามข้อเสนอแนะ</w:t>
      </w:r>
      <w:r w:rsidR="004D7D78" w:rsidRPr="00F776DE">
        <w:rPr>
          <w:rFonts w:ascii="TH SarabunIT๙" w:hAnsi="TH SarabunIT๙" w:cs="TH SarabunIT๙"/>
          <w:cs/>
        </w:rPr>
        <w:t>)</w:t>
      </w:r>
      <w:r w:rsidR="001C7707" w:rsidRPr="00F776DE">
        <w:rPr>
          <w:rFonts w:ascii="TH SarabunIT๙" w:hAnsi="TH SarabunIT๙" w:cs="TH SarabunIT๙"/>
          <w:cs/>
        </w:rPr>
        <w:t xml:space="preserve"> </w:t>
      </w:r>
      <w:r w:rsidR="003368EE" w:rsidRPr="00F776DE">
        <w:rPr>
          <w:rFonts w:ascii="TH SarabunIT๙" w:hAnsi="TH SarabunIT๙" w:cs="TH SarabunIT๙"/>
          <w:spacing w:val="-6"/>
          <w:cs/>
        </w:rPr>
        <w:t>(</w:t>
      </w:r>
      <w:r w:rsidRPr="00F776DE">
        <w:rPr>
          <w:rFonts w:ascii="TH SarabunIT๙" w:hAnsi="TH SarabunIT๙" w:cs="TH SarabunIT๙"/>
          <w:spacing w:val="-6"/>
          <w:cs/>
        </w:rPr>
        <w:t>ตามมาตรา ๘๖ วรรคหนึ่ง หรือ</w:t>
      </w:r>
      <w:r w:rsidRPr="00F776DE">
        <w:rPr>
          <w:rFonts w:ascii="TH SarabunIT๙" w:hAnsi="TH SarabunIT๙" w:cs="TH SarabunIT๙"/>
          <w:spacing w:val="2"/>
          <w:cs/>
        </w:rPr>
        <w:t>มาตรา ๘๗ วรรคหนึ่ง</w:t>
      </w:r>
      <w:r w:rsidR="00CF7D26" w:rsidRPr="00F776DE">
        <w:rPr>
          <w:rFonts w:ascii="TH SarabunIT๙" w:hAnsi="TH SarabunIT๙" w:cs="TH SarabunIT๙"/>
          <w:spacing w:val="2"/>
          <w:cs/>
        </w:rPr>
        <w:t>) ขอให้เร่งรัดดำเนินการให้แล้วเสร็จภายใน</w:t>
      </w:r>
      <w:r w:rsidR="00C62558" w:rsidRPr="00F776DE">
        <w:rPr>
          <w:rFonts w:ascii="TH SarabunIT๙" w:hAnsi="TH SarabunIT๙" w:cs="TH SarabunIT๙"/>
          <w:spacing w:val="2"/>
          <w:cs/>
        </w:rPr>
        <w:t xml:space="preserve"> ๓๐</w:t>
      </w:r>
      <w:r w:rsidRPr="00F776DE">
        <w:rPr>
          <w:rFonts w:ascii="TH SarabunIT๙" w:hAnsi="TH SarabunIT๙" w:cs="TH SarabunIT๙"/>
          <w:spacing w:val="2"/>
          <w:cs/>
        </w:rPr>
        <w:t xml:space="preserve"> </w:t>
      </w:r>
      <w:r w:rsidR="00CF7D26" w:rsidRPr="00F776DE">
        <w:rPr>
          <w:rFonts w:ascii="TH SarabunIT๙" w:hAnsi="TH SarabunIT๙" w:cs="TH SarabunIT๙"/>
          <w:spacing w:val="2"/>
          <w:cs/>
        </w:rPr>
        <w:t>วัน</w:t>
      </w:r>
      <w:r w:rsidR="009A7DA0" w:rsidRPr="00F776DE">
        <w:rPr>
          <w:rFonts w:ascii="TH SarabunIT๙" w:hAnsi="TH SarabunIT๙" w:cs="TH SarabunIT๙"/>
          <w:spacing w:val="2"/>
          <w:cs/>
        </w:rPr>
        <w:t xml:space="preserve"> </w:t>
      </w:r>
      <w:r w:rsidR="00CF7D26" w:rsidRPr="00F776DE">
        <w:rPr>
          <w:rFonts w:ascii="TH SarabunIT๙" w:hAnsi="TH SarabunIT๙" w:cs="TH SarabunIT๙"/>
          <w:spacing w:val="2"/>
          <w:cs/>
        </w:rPr>
        <w:t>นับแต่วันที่ได้รับหนังสือแจ้งเร่งรัด และต้องแจ้งผลการ</w:t>
      </w:r>
      <w:r w:rsidR="00CF7D26" w:rsidRPr="00F776DE">
        <w:rPr>
          <w:rFonts w:ascii="TH SarabunIT๙" w:hAnsi="TH SarabunIT๙" w:cs="TH SarabunIT๙"/>
          <w:cs/>
        </w:rPr>
        <w:t xml:space="preserve">ดำเนินการกลับมาให้ </w:t>
      </w:r>
      <w:r w:rsidR="003443F5" w:rsidRPr="00F776DE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3443F5" w:rsidRPr="00F776DE">
        <w:rPr>
          <w:rFonts w:ascii="TH SarabunIT๙" w:hAnsi="TH SarabunIT๙" w:cs="TH SarabunIT๙"/>
        </w:rPr>
        <w:t xml:space="preserve"> </w:t>
      </w:r>
      <w:r w:rsidR="003443F5" w:rsidRPr="00F776DE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3443F5" w:rsidRPr="00F776DE">
        <w:rPr>
          <w:rFonts w:ascii="TH SarabunIT๙" w:hAnsi="TH SarabunIT๙" w:cs="TH SarabunIT๙"/>
        </w:rPr>
        <w:t xml:space="preserve"> </w:t>
      </w:r>
      <w:r w:rsidR="00CF7D26" w:rsidRPr="00F776DE">
        <w:rPr>
          <w:rFonts w:ascii="TH SarabunIT๙" w:hAnsi="TH SarabunIT๙" w:cs="TH SarabunIT๙"/>
          <w:cs/>
        </w:rPr>
        <w:t xml:space="preserve">ทราบ ทันที เมื่อดำเนินการแล้วเสร็จ </w:t>
      </w:r>
      <w:r w:rsidR="00CF7D26" w:rsidRPr="00F776DE">
        <w:rPr>
          <w:rFonts w:ascii="TH SarabunIT๙" w:hAnsi="TH SarabunIT๙" w:cs="TH SarabunIT๙"/>
          <w:cs/>
        </w:rPr>
        <w:lastRenderedPageBreak/>
        <w:t xml:space="preserve">หาก </w:t>
      </w:r>
      <w:r w:rsidR="00CF7D26" w:rsidRPr="00F776DE">
        <w:rPr>
          <w:rFonts w:ascii="TH SarabunIT๙" w:hAnsi="TH SarabunIT๙" w:cs="TH SarabunIT๙"/>
          <w:b/>
          <w:bCs/>
          <w:u w:val="dotted"/>
          <w:cs/>
        </w:rPr>
        <w:t>(หน่วยรับตรวจ)</w:t>
      </w:r>
      <w:r w:rsidR="00CF7D26" w:rsidRPr="00F776DE">
        <w:rPr>
          <w:rFonts w:ascii="TH SarabunIT๙" w:hAnsi="TH SarabunIT๙" w:cs="TH SarabunIT๙"/>
          <w:u w:val="dotted"/>
          <w:cs/>
        </w:rPr>
        <w:t xml:space="preserve">  </w:t>
      </w:r>
      <w:r w:rsidR="00CF7D26" w:rsidRPr="00F776DE">
        <w:rPr>
          <w:rFonts w:ascii="TH SarabunIT๙" w:hAnsi="TH SarabunIT๙" w:cs="TH SarabunIT๙"/>
          <w:cs/>
        </w:rPr>
        <w:t>ไม่แจ้งผลกลับมาหรือไม่ดำเนินการโดยไม่มีเหตุอันสมควร จะดำเนินการแจ้ง</w:t>
      </w:r>
      <w:r w:rsidR="00982E6B" w:rsidRPr="00F776DE">
        <w:rPr>
          <w:rFonts w:ascii="TH SarabunIT๙" w:hAnsi="TH SarabunIT๙" w:cs="TH SarabunIT๙"/>
          <w:cs/>
        </w:rPr>
        <w:t xml:space="preserve"> </w:t>
      </w:r>
      <w:r w:rsidR="0094793C" w:rsidRPr="00F776DE">
        <w:rPr>
          <w:rFonts w:ascii="TH SarabunIT๙" w:hAnsi="TH SarabunIT๙" w:cs="TH SarabunIT๙"/>
          <w:cs/>
        </w:rPr>
        <w:t>(</w:t>
      </w:r>
      <w:r w:rsidR="00CF7D26" w:rsidRPr="00F776DE">
        <w:rPr>
          <w:rFonts w:ascii="TH SarabunIT๙" w:hAnsi="TH SarabunIT๙" w:cs="TH SarabunIT๙"/>
          <w:cs/>
        </w:rPr>
        <w:t>รัฐมนตรีเจ้าสังกัด /รัฐมนตรีซึ่งกฎหมายกำหนดให้มีหน้าที่กำกับหรือควบคุมกิจการหน่วยรับตรวจ/รัฐมนตรีผู้รักษาการตามกฎหมาย</w:t>
      </w:r>
      <w:r w:rsidR="0094793C" w:rsidRPr="00F776DE">
        <w:rPr>
          <w:rFonts w:ascii="TH SarabunIT๙" w:hAnsi="TH SarabunIT๙" w:cs="TH SarabunIT๙"/>
          <w:cs/>
        </w:rPr>
        <w:t>)</w:t>
      </w:r>
      <w:r w:rsidR="00CF7D26" w:rsidRPr="00F776DE">
        <w:rPr>
          <w:rFonts w:ascii="TH SarabunIT๙" w:hAnsi="TH SarabunIT๙" w:cs="TH SarabunIT๙"/>
          <w:cs/>
        </w:rPr>
        <w:t xml:space="preserve"> เพื่อพิจารณาดำเนินการตามหน้าที่และอำนาจต่อไป</w:t>
      </w:r>
      <w:r w:rsidR="00982E6B" w:rsidRPr="00F776DE">
        <w:rPr>
          <w:rFonts w:ascii="TH SarabunIT๙" w:hAnsi="TH SarabunIT๙" w:cs="TH SarabunIT๙"/>
          <w:cs/>
        </w:rPr>
        <w:t xml:space="preserve"> </w:t>
      </w:r>
    </w:p>
    <w:p w14:paraId="7552FB7B" w14:textId="33D46EBD" w:rsidR="009A7DA0" w:rsidRPr="00F776DE" w:rsidRDefault="00CB1491" w:rsidP="00B66EDC">
      <w:pPr>
        <w:spacing w:before="120" w:line="238" w:lineRule="auto"/>
        <w:ind w:firstLine="1418"/>
        <w:jc w:val="thaiDistribute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>๓</w:t>
      </w:r>
      <w:r w:rsidR="001C7707" w:rsidRPr="00F776DE">
        <w:rPr>
          <w:rFonts w:ascii="TH SarabunIT๙" w:hAnsi="TH SarabunIT๙" w:cs="TH SarabunIT๙"/>
          <w:cs/>
        </w:rPr>
        <w:t>.</w:t>
      </w:r>
      <w:r w:rsidRPr="00F776DE">
        <w:rPr>
          <w:rFonts w:ascii="TH SarabunIT๙" w:hAnsi="TH SarabunIT๙" w:cs="TH SarabunIT๙"/>
          <w:cs/>
        </w:rPr>
        <w:t xml:space="preserve"> </w:t>
      </w:r>
      <w:r w:rsidR="00492556" w:rsidRPr="00F776DE">
        <w:rPr>
          <w:rFonts w:ascii="TH SarabunIT๙" w:hAnsi="TH SarabunIT๙" w:cs="TH SarabunIT๙"/>
          <w:cs/>
        </w:rPr>
        <w:t xml:space="preserve"> </w:t>
      </w:r>
      <w:r w:rsidR="00C93441" w:rsidRPr="00F776DE">
        <w:rPr>
          <w:rFonts w:ascii="TH SarabunIT๙" w:hAnsi="TH SarabunIT๙" w:cs="TH SarabunIT๙"/>
          <w:cs/>
        </w:rPr>
        <w:t xml:space="preserve">กรณี การแจ้งให้ (ดำเนินการทางวินัย/ </w:t>
      </w:r>
      <w:r w:rsidR="00C97752" w:rsidRPr="00F776DE">
        <w:rPr>
          <w:rFonts w:ascii="TH SarabunIT๙" w:hAnsi="TH SarabunIT๙" w:cs="TH SarabunIT๙"/>
          <w:cs/>
        </w:rPr>
        <w:t>ให้มีการ</w:t>
      </w:r>
      <w:r w:rsidR="00C93441" w:rsidRPr="00F776DE">
        <w:rPr>
          <w:rFonts w:ascii="TH SarabunIT๙" w:hAnsi="TH SarabunIT๙" w:cs="TH SarabunIT๙"/>
          <w:cs/>
        </w:rPr>
        <w:t>ชดใช้ค่าเสียหาย</w:t>
      </w:r>
      <w:r w:rsidR="009A7DA0" w:rsidRPr="00F776DE">
        <w:rPr>
          <w:rFonts w:ascii="TH SarabunIT๙" w:hAnsi="TH SarabunIT๙" w:cs="TH SarabunIT๙"/>
          <w:cs/>
        </w:rPr>
        <w:t>)</w:t>
      </w:r>
      <w:r w:rsidRPr="00F776DE">
        <w:rPr>
          <w:rFonts w:ascii="TH SarabunIT๙" w:hAnsi="TH SarabunIT๙" w:cs="TH SarabunIT๙"/>
          <w:cs/>
        </w:rPr>
        <w:t xml:space="preserve"> (ตามมาตรา ๘๕ วรรคสอง หรือมาตรา ๙๕ วรรคสาม) ให้ท่าน</w:t>
      </w:r>
      <w:r w:rsidR="00AB16C7" w:rsidRPr="00F776DE">
        <w:rPr>
          <w:rFonts w:ascii="TH SarabunIT๙" w:hAnsi="TH SarabunIT๙" w:cs="TH SarabunIT๙"/>
          <w:cs/>
        </w:rPr>
        <w:t>ต้องเริ่มต้น</w:t>
      </w:r>
      <w:r w:rsidR="007A02DD" w:rsidRPr="00F776DE">
        <w:rPr>
          <w:rFonts w:ascii="TH SarabunIT๙" w:hAnsi="TH SarabunIT๙" w:cs="TH SarabunIT๙"/>
          <w:cs/>
        </w:rPr>
        <w:t>ดำเนิน</w:t>
      </w:r>
      <w:r w:rsidR="00AB16C7" w:rsidRPr="00F776DE">
        <w:rPr>
          <w:rFonts w:ascii="TH SarabunIT๙" w:hAnsi="TH SarabunIT๙" w:cs="TH SarabunIT๙"/>
          <w:cs/>
        </w:rPr>
        <w:t>กระบวนการ (ทางวินัย/ให้มีการชดใช้ค่าเสียหาย) ภายใน</w:t>
      </w:r>
      <w:r w:rsidR="0084192B" w:rsidRPr="00F776DE">
        <w:rPr>
          <w:rFonts w:ascii="TH SarabunIT๙" w:hAnsi="TH SarabunIT๙" w:cs="TH SarabunIT๙"/>
          <w:cs/>
        </w:rPr>
        <w:t xml:space="preserve"> ๓๐ </w:t>
      </w:r>
      <w:r w:rsidR="00AB16C7" w:rsidRPr="00F776DE">
        <w:rPr>
          <w:rFonts w:ascii="TH SarabunIT๙" w:hAnsi="TH SarabunIT๙" w:cs="TH SarabunIT๙"/>
          <w:cs/>
        </w:rPr>
        <w:t xml:space="preserve">วันนับแต่วันที่ได้รับหนังสือแจ้งเตือนนี้ </w:t>
      </w:r>
      <w:r w:rsidR="000A5445" w:rsidRPr="00F776DE">
        <w:rPr>
          <w:rFonts w:ascii="TH SarabunIT๙" w:hAnsi="TH SarabunIT๙" w:cs="TH SarabunIT๙"/>
          <w:cs/>
        </w:rPr>
        <w:t>และ</w:t>
      </w:r>
      <w:r w:rsidR="00174237" w:rsidRPr="00F776DE">
        <w:rPr>
          <w:rFonts w:ascii="TH SarabunIT๙" w:hAnsi="TH SarabunIT๙" w:cs="TH SarabunIT๙"/>
          <w:cs/>
        </w:rPr>
        <w:t>ต้องรายงานผลของการดำเนินการให้ทราบทุก ๖๐ วัน และ</w:t>
      </w:r>
      <w:r w:rsidR="000A5445" w:rsidRPr="00F776DE">
        <w:rPr>
          <w:rFonts w:ascii="TH SarabunIT๙" w:hAnsi="TH SarabunIT๙" w:cs="TH SarabunIT๙"/>
          <w:cs/>
        </w:rPr>
        <w:t xml:space="preserve">ต้องดำเนินการให้แล้วเสร็จภายใน ๒๔๐ วัน </w:t>
      </w:r>
      <w:r w:rsidR="0084192B" w:rsidRPr="00F776DE">
        <w:rPr>
          <w:rFonts w:ascii="TH SarabunIT๙" w:hAnsi="TH SarabunIT๙" w:cs="TH SarabunIT๙"/>
          <w:cs/>
        </w:rPr>
        <w:t xml:space="preserve"> </w:t>
      </w:r>
      <w:r w:rsidR="000A5445" w:rsidRPr="00F776DE">
        <w:rPr>
          <w:rFonts w:ascii="TH SarabunIT๙" w:hAnsi="TH SarabunIT๙" w:cs="TH SarabunIT๙"/>
          <w:cs/>
        </w:rPr>
        <w:t>นับแต่วัน</w:t>
      </w:r>
      <w:r w:rsidR="008427C2" w:rsidRPr="00F776DE">
        <w:rPr>
          <w:rFonts w:ascii="TH SarabunIT๙" w:hAnsi="TH SarabunIT๙" w:cs="TH SarabunIT๙"/>
          <w:cs/>
        </w:rPr>
        <w:t>ที่</w:t>
      </w:r>
      <w:r w:rsidR="000A5445" w:rsidRPr="00F776DE">
        <w:rPr>
          <w:rFonts w:ascii="TH SarabunIT๙" w:hAnsi="TH SarabunIT๙" w:cs="TH SarabunIT๙"/>
          <w:cs/>
        </w:rPr>
        <w:t xml:space="preserve">ได้รับหนังสือตามที่อ้างถึง ๑ </w:t>
      </w:r>
      <w:r w:rsidR="00AB16C7" w:rsidRPr="00F776DE">
        <w:rPr>
          <w:rFonts w:ascii="TH SarabunIT๙" w:hAnsi="TH SarabunIT๙" w:cs="TH SarabunIT๙"/>
          <w:cs/>
        </w:rPr>
        <w:t>หากไม่ดำเนินการโดยไม่มีเหตุอันสมควร ผู้ว่าการตรวจเงินแผ่นดินจะเสนอ</w:t>
      </w:r>
      <w:r w:rsidR="001B06D2" w:rsidRPr="00F776DE">
        <w:rPr>
          <w:rFonts w:ascii="TH SarabunIT๙" w:hAnsi="TH SarabunIT๙" w:cs="TH SarabunIT๙"/>
          <w:cs/>
        </w:rPr>
        <w:t>เรื่อง</w:t>
      </w:r>
      <w:r w:rsidR="00901800" w:rsidRPr="00F776DE">
        <w:rPr>
          <w:rFonts w:ascii="TH SarabunIT๙" w:hAnsi="TH SarabunIT๙" w:cs="TH SarabunIT๙"/>
          <w:cs/>
        </w:rPr>
        <w:t>ต่อคณะกรรมการตรวจเงินแผ่นดินให้พิจารณาลงโทษทางปกครอง</w:t>
      </w:r>
      <w:r w:rsidR="00C97752" w:rsidRPr="00F776DE">
        <w:rPr>
          <w:rFonts w:ascii="TH SarabunIT๙" w:hAnsi="TH SarabunIT๙" w:cs="TH SarabunIT๙"/>
          <w:cs/>
        </w:rPr>
        <w:t>กับ</w:t>
      </w:r>
      <w:r w:rsidR="00901800" w:rsidRPr="00F776DE">
        <w:rPr>
          <w:rFonts w:ascii="TH SarabunIT๙" w:hAnsi="TH SarabunIT๙" w:cs="TH SarabunIT๙"/>
          <w:cs/>
        </w:rPr>
        <w:t>ท่านในฐานะผู้รับตรวจ</w:t>
      </w:r>
      <w:r w:rsidR="00344A4E" w:rsidRPr="00F776DE">
        <w:rPr>
          <w:rFonts w:ascii="TH SarabunIT๙" w:hAnsi="TH SarabunIT๙" w:cs="TH SarabunIT๙"/>
          <w:cs/>
        </w:rPr>
        <w:t xml:space="preserve"> </w:t>
      </w:r>
      <w:r w:rsidR="00901800" w:rsidRPr="00F776DE">
        <w:rPr>
          <w:rFonts w:ascii="TH SarabunIT๙" w:hAnsi="TH SarabunIT๙" w:cs="TH SarabunIT๙"/>
          <w:cs/>
        </w:rPr>
        <w:t>ตามมาตรา ๙๖ วรรคสอง แห่งพระราชบัญญัติประกอบรัฐธรรมนูญว่าด้วยการตรวจเงินแผ่นดิน พ.ศ. ๒๕๖๑</w:t>
      </w:r>
      <w:r w:rsidR="000A5445" w:rsidRPr="00F776DE">
        <w:rPr>
          <w:rFonts w:ascii="TH SarabunIT๙" w:hAnsi="TH SarabunIT๙" w:cs="TH SarabunIT๙"/>
          <w:cs/>
        </w:rPr>
        <w:t xml:space="preserve"> (</w:t>
      </w:r>
      <w:r w:rsidR="000A5445" w:rsidRPr="00F776DE">
        <w:rPr>
          <w:rFonts w:ascii="TH SarabunIT๙" w:hAnsi="TH SarabunIT๙" w:cs="TH SarabunIT๙"/>
        </w:rPr>
        <w:t>*</w:t>
      </w:r>
      <w:r w:rsidR="00361133" w:rsidRPr="00F776DE">
        <w:rPr>
          <w:rFonts w:ascii="TH SarabunIT๙" w:hAnsi="TH SarabunIT๙" w:cs="TH SarabunIT๙"/>
        </w:rPr>
        <w:t>**</w:t>
      </w:r>
      <w:r w:rsidR="000A5445" w:rsidRPr="00F776DE">
        <w:rPr>
          <w:rFonts w:ascii="TH SarabunIT๙" w:hAnsi="TH SarabunIT๙" w:cs="TH SarabunIT๙"/>
          <w:cs/>
        </w:rPr>
        <w:t>*</w:t>
      </w:r>
      <w:r w:rsidRPr="00F776DE">
        <w:rPr>
          <w:rFonts w:ascii="TH SarabunIT๙" w:hAnsi="TH SarabunIT๙" w:cs="TH SarabunIT๙"/>
          <w:cs/>
        </w:rPr>
        <w:t>*</w:t>
      </w:r>
      <w:r w:rsidR="000A5445" w:rsidRPr="00F776DE">
        <w:rPr>
          <w:rFonts w:ascii="TH SarabunIT๙" w:hAnsi="TH SarabunIT๙" w:cs="TH SarabunIT๙"/>
          <w:cs/>
        </w:rPr>
        <w:t>)</w:t>
      </w:r>
    </w:p>
    <w:p w14:paraId="6AFA368E" w14:textId="7C8E7D25" w:rsidR="00F13094" w:rsidRPr="00F776DE" w:rsidRDefault="005C0480" w:rsidP="00B66EDC">
      <w:pPr>
        <w:spacing w:before="120" w:line="238" w:lineRule="auto"/>
        <w:ind w:firstLine="1418"/>
        <w:jc w:val="thaiDistribute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>จึงเรียนมาเพื่อโปรดพิจารณาดำเนินการตามหนังสือแจ้งเตือน</w:t>
      </w:r>
      <w:r w:rsidR="001C7707" w:rsidRPr="00F776DE">
        <w:rPr>
          <w:rFonts w:ascii="TH SarabunIT๙" w:hAnsi="TH SarabunIT๙" w:cs="TH SarabunIT๙"/>
          <w:cs/>
        </w:rPr>
        <w:t>เร่งรัด</w:t>
      </w:r>
      <w:r w:rsidRPr="00F776DE">
        <w:rPr>
          <w:rFonts w:ascii="TH SarabunIT๙" w:hAnsi="TH SarabunIT๙" w:cs="TH SarabunIT๙"/>
          <w:cs/>
        </w:rPr>
        <w:t>นี้โดย</w:t>
      </w:r>
      <w:r w:rsidR="0002616A" w:rsidRPr="00F776DE">
        <w:rPr>
          <w:rFonts w:ascii="TH SarabunIT๙" w:hAnsi="TH SarabunIT๙" w:cs="TH SarabunIT๙"/>
          <w:cs/>
        </w:rPr>
        <w:t>เคร่งครัด</w:t>
      </w:r>
      <w:r w:rsidRPr="00F776DE">
        <w:rPr>
          <w:rFonts w:ascii="TH SarabunIT๙" w:hAnsi="TH SarabunIT๙" w:cs="TH SarabunIT๙"/>
          <w:cs/>
        </w:rPr>
        <w:t>ต่อไป</w:t>
      </w:r>
    </w:p>
    <w:p w14:paraId="1C0BD4A2" w14:textId="77777777" w:rsidR="00EA6D36" w:rsidRPr="00F776DE" w:rsidRDefault="00D30D15" w:rsidP="00B66EDC">
      <w:pPr>
        <w:spacing w:before="240" w:line="238" w:lineRule="auto"/>
        <w:ind w:firstLine="1418"/>
        <w:jc w:val="center"/>
        <w:rPr>
          <w:rFonts w:ascii="TH SarabunIT๙" w:hAnsi="TH SarabunIT๙" w:cs="TH SarabunIT๙"/>
          <w:cs/>
        </w:rPr>
      </w:pPr>
      <w:r w:rsidRPr="00F776DE">
        <w:rPr>
          <w:rFonts w:ascii="TH SarabunIT๙" w:hAnsi="TH SarabunIT๙" w:cs="TH SarabunIT๙"/>
          <w:cs/>
        </w:rPr>
        <w:t>ขอแสดงความนับถือ</w:t>
      </w:r>
    </w:p>
    <w:p w14:paraId="0CE905D3" w14:textId="77777777" w:rsidR="00EA6D36" w:rsidRPr="00F776DE" w:rsidRDefault="00EA6D36" w:rsidP="00B66EDC">
      <w:pPr>
        <w:spacing w:before="240" w:after="240" w:line="238" w:lineRule="auto"/>
        <w:ind w:firstLine="1418"/>
        <w:jc w:val="center"/>
        <w:rPr>
          <w:rFonts w:ascii="TH SarabunIT๙" w:hAnsi="TH SarabunIT๙" w:cs="TH SarabunIT๙"/>
        </w:rPr>
      </w:pPr>
    </w:p>
    <w:p w14:paraId="74B59DE4" w14:textId="743D34BA" w:rsidR="00D30D15" w:rsidRPr="00F776DE" w:rsidRDefault="00D30D15" w:rsidP="00B66EDC">
      <w:pPr>
        <w:spacing w:line="238" w:lineRule="auto"/>
        <w:ind w:firstLine="1418"/>
        <w:jc w:val="center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</w:rPr>
        <w:t>(</w:t>
      </w:r>
      <w:r w:rsidR="000932F7" w:rsidRPr="00F776DE">
        <w:rPr>
          <w:rFonts w:ascii="TH SarabunIT๙" w:hAnsi="TH SarabunIT๙" w:cs="TH SarabunIT๙"/>
          <w:cs/>
        </w:rPr>
        <w:t>.......................................</w:t>
      </w:r>
      <w:r w:rsidRPr="00F776DE">
        <w:rPr>
          <w:rFonts w:ascii="TH SarabunIT๙" w:hAnsi="TH SarabunIT๙" w:cs="TH SarabunIT๙"/>
          <w:cs/>
        </w:rPr>
        <w:t>)</w:t>
      </w:r>
    </w:p>
    <w:p w14:paraId="76772784" w14:textId="77777777" w:rsidR="00CB038D" w:rsidRPr="00F776DE" w:rsidRDefault="00CB038D" w:rsidP="00B66EDC">
      <w:pPr>
        <w:spacing w:line="238" w:lineRule="auto"/>
        <w:ind w:firstLine="1418"/>
        <w:jc w:val="center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5433DE2D" w14:textId="7760CF64" w:rsidR="00CB038D" w:rsidRPr="00F776DE" w:rsidRDefault="002B5F09" w:rsidP="00B66EDC">
      <w:pPr>
        <w:tabs>
          <w:tab w:val="left" w:pos="7371"/>
        </w:tabs>
        <w:spacing w:line="238" w:lineRule="auto"/>
        <w:ind w:firstLine="1418"/>
        <w:jc w:val="center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 xml:space="preserve">      รตง./ผต./ชผต.</w:t>
      </w:r>
      <w:r w:rsidRPr="00F776DE">
        <w:rPr>
          <w:rFonts w:ascii="TH SarabunIT๙" w:hAnsi="TH SarabunIT๙" w:cs="TH SarabunIT๙"/>
        </w:rPr>
        <w:t>/</w:t>
      </w:r>
      <w:r w:rsidRPr="00F776DE">
        <w:rPr>
          <w:rFonts w:ascii="TH SarabunIT๙" w:hAnsi="TH SarabunIT๙" w:cs="TH SarabunIT๙"/>
          <w:cs/>
        </w:rPr>
        <w:t>ผอ.สำนัก...</w:t>
      </w:r>
      <w:r w:rsidRPr="00F776DE">
        <w:rPr>
          <w:rFonts w:ascii="TH SarabunIT๙" w:hAnsi="TH SarabunIT๙" w:cs="TH SarabunIT๙"/>
        </w:rPr>
        <w:t>/</w:t>
      </w:r>
      <w:r w:rsidRPr="00F776DE">
        <w:rPr>
          <w:rFonts w:ascii="TH SarabunIT๙" w:hAnsi="TH SarabunIT๙" w:cs="TH SarabunIT๙"/>
          <w:cs/>
        </w:rPr>
        <w:t>ผตจ.</w:t>
      </w:r>
      <w:r w:rsidR="00FE154C" w:rsidRPr="00F776DE">
        <w:rPr>
          <w:rFonts w:ascii="TH SarabunIT๙" w:hAnsi="TH SarabunIT๙" w:cs="TH SarabunIT๙"/>
          <w:cs/>
        </w:rPr>
        <w:t xml:space="preserve"> </w:t>
      </w:r>
      <w:r w:rsidRPr="00F776DE">
        <w:rPr>
          <w:rFonts w:ascii="TH SarabunIT๙" w:hAnsi="TH SarabunIT๙" w:cs="TH SarabunIT๙"/>
          <w:b/>
          <w:bCs/>
          <w:cs/>
        </w:rPr>
        <w:t>(</w:t>
      </w:r>
      <w:r w:rsidR="00FE154C" w:rsidRPr="00F776DE">
        <w:rPr>
          <w:rFonts w:ascii="TH SarabunIT๙" w:hAnsi="TH SarabunIT๙" w:cs="TH SarabunIT๙"/>
          <w:b/>
          <w:bCs/>
          <w:cs/>
        </w:rPr>
        <w:t>ระบุ</w:t>
      </w:r>
      <w:r w:rsidRPr="00F776DE">
        <w:rPr>
          <w:rFonts w:ascii="TH SarabunIT๙" w:hAnsi="TH SarabunIT๙" w:cs="TH SarabunIT๙"/>
          <w:b/>
          <w:bCs/>
          <w:cs/>
        </w:rPr>
        <w:t>ชื่อเต็ม)</w:t>
      </w:r>
      <w:r w:rsidRPr="00F776DE">
        <w:rPr>
          <w:rFonts w:ascii="TH SarabunIT๙" w:hAnsi="TH SarabunIT๙" w:cs="TH SarabunIT๙"/>
          <w:cs/>
        </w:rPr>
        <w:t xml:space="preserve"> </w:t>
      </w:r>
      <w:r w:rsidR="00CB038D" w:rsidRPr="00F776DE">
        <w:rPr>
          <w:rFonts w:ascii="TH SarabunIT๙" w:hAnsi="TH SarabunIT๙" w:cs="TH SarabunIT๙"/>
          <w:cs/>
        </w:rPr>
        <w:t>ปฏิบัติราชการแทน</w:t>
      </w:r>
    </w:p>
    <w:p w14:paraId="64DF3B7D" w14:textId="77777777" w:rsidR="00CB038D" w:rsidRPr="00F776DE" w:rsidRDefault="00CB038D" w:rsidP="00B66EDC">
      <w:pPr>
        <w:spacing w:line="238" w:lineRule="auto"/>
        <w:ind w:firstLine="1418"/>
        <w:jc w:val="center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62FA0DC3" w14:textId="77777777" w:rsidR="008D7FB7" w:rsidRPr="00F776DE" w:rsidRDefault="008D7FB7" w:rsidP="00B66EDC">
      <w:pPr>
        <w:spacing w:line="238" w:lineRule="auto"/>
        <w:ind w:firstLine="1418"/>
        <w:jc w:val="center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noProof/>
          <w:cs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3CC630" wp14:editId="4CB878A4">
                <wp:simplePos x="0" y="0"/>
                <wp:positionH relativeFrom="column">
                  <wp:posOffset>-99060</wp:posOffset>
                </wp:positionH>
                <wp:positionV relativeFrom="paragraph">
                  <wp:posOffset>165100</wp:posOffset>
                </wp:positionV>
                <wp:extent cx="2603500" cy="103822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0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9EAF" w14:textId="77777777" w:rsidR="00E86D83" w:rsidRPr="00F776DE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F776DE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6A04BB" w:rsidRPr="00F776DE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Pr="00F776D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F776D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AC79930" w14:textId="77777777" w:rsidR="00E86D83" w:rsidRPr="00F776DE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F776DE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F776D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64C726C" w14:textId="77777777" w:rsidR="00E86D83" w:rsidRPr="00F776DE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F776DE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F776D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1F6AA89" w14:textId="360AD99F" w:rsidR="00E86D83" w:rsidRDefault="00E86D83" w:rsidP="00B66EDC">
                            <w:pPr>
                              <w:tabs>
                                <w:tab w:val="left" w:pos="3402"/>
                              </w:tabs>
                            </w:pPr>
                            <w:r w:rsidRPr="00F776DE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ไปรษณีย์อิเล็กทรอนิกส์  </w:t>
                            </w:r>
                            <w:r w:rsidRPr="00F776D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CC630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7.8pt;margin-top:13pt;width:205pt;height:81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" filled="f" stroked="f">
                <v:textbox>
                  <w:txbxContent>
                    <w:p w14:paraId="728F9EAF" w14:textId="77777777" w:rsidR="00E86D83" w:rsidRPr="00F776DE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F776DE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6A04BB" w:rsidRPr="00F776DE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Pr="00F776D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F776D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AC79930" w14:textId="77777777" w:rsidR="00E86D83" w:rsidRPr="00F776DE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F776DE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F776D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64C726C" w14:textId="77777777" w:rsidR="00E86D83" w:rsidRPr="00F776DE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F776DE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F776D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1F6AA89" w14:textId="360AD99F" w:rsidR="00E86D83" w:rsidRDefault="00E86D83" w:rsidP="00B66EDC">
                      <w:pPr>
                        <w:tabs>
                          <w:tab w:val="left" w:pos="3402"/>
                        </w:tabs>
                      </w:pPr>
                      <w:r w:rsidRPr="00F776DE">
                        <w:rPr>
                          <w:rFonts w:ascii="TH SarabunIT๙" w:hAnsi="TH SarabunIT๙" w:cs="TH SarabunIT๙"/>
                          <w:cs/>
                        </w:rPr>
                        <w:t xml:space="preserve">ไปรษณีย์อิเล็กทรอนิกส์  </w:t>
                      </w:r>
                      <w:r w:rsidRPr="00F776D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2DEEEC80" w14:textId="77777777" w:rsidR="00344A4E" w:rsidRPr="00F776DE" w:rsidRDefault="00344A4E" w:rsidP="00B66EDC">
      <w:pPr>
        <w:spacing w:line="238" w:lineRule="auto"/>
        <w:ind w:firstLine="1418"/>
        <w:jc w:val="center"/>
        <w:rPr>
          <w:rFonts w:ascii="TH SarabunIT๙" w:hAnsi="TH SarabunIT๙" w:cs="TH SarabunIT๙"/>
        </w:rPr>
      </w:pPr>
    </w:p>
    <w:p w14:paraId="41F3AB3D" w14:textId="0E828939" w:rsidR="00344A4E" w:rsidRPr="00F776DE" w:rsidRDefault="00344A4E" w:rsidP="00B66EDC">
      <w:pPr>
        <w:spacing w:line="238" w:lineRule="auto"/>
        <w:ind w:firstLine="1418"/>
        <w:jc w:val="center"/>
        <w:rPr>
          <w:rFonts w:ascii="TH SarabunIT๙" w:hAnsi="TH SarabunIT๙" w:cs="TH SarabunIT๙"/>
        </w:rPr>
      </w:pPr>
    </w:p>
    <w:p w14:paraId="40D70189" w14:textId="1362B698" w:rsidR="00985DCB" w:rsidRPr="00F776DE" w:rsidRDefault="00985DCB" w:rsidP="00B66EDC">
      <w:pPr>
        <w:spacing w:line="238" w:lineRule="auto"/>
        <w:ind w:firstLine="1418"/>
        <w:jc w:val="center"/>
        <w:rPr>
          <w:rFonts w:ascii="TH SarabunIT๙" w:hAnsi="TH SarabunIT๙" w:cs="TH SarabunIT๙"/>
        </w:rPr>
      </w:pPr>
    </w:p>
    <w:p w14:paraId="4D03A62E" w14:textId="200B1F0F" w:rsidR="00985DCB" w:rsidRPr="00F776DE" w:rsidRDefault="00985DCB" w:rsidP="00B66EDC">
      <w:pPr>
        <w:spacing w:line="238" w:lineRule="auto"/>
        <w:ind w:firstLine="1418"/>
        <w:jc w:val="center"/>
        <w:rPr>
          <w:rFonts w:ascii="TH SarabunIT๙" w:hAnsi="TH SarabunIT๙" w:cs="TH SarabunIT๙"/>
        </w:rPr>
      </w:pPr>
    </w:p>
    <w:p w14:paraId="65B34EF3" w14:textId="2AE8AB94" w:rsidR="00985DCB" w:rsidRPr="00F776DE" w:rsidRDefault="00985DCB" w:rsidP="00B66EDC">
      <w:pPr>
        <w:ind w:firstLine="1418"/>
        <w:jc w:val="center"/>
        <w:rPr>
          <w:rFonts w:ascii="TH SarabunIT๙" w:hAnsi="TH SarabunIT๙" w:cs="TH SarabunIT๙"/>
        </w:rPr>
      </w:pPr>
    </w:p>
    <w:p w14:paraId="0F582830" w14:textId="71C9B1F8" w:rsidR="00985DCB" w:rsidRPr="00F776DE" w:rsidRDefault="00985DCB" w:rsidP="00B66EDC">
      <w:pPr>
        <w:tabs>
          <w:tab w:val="left" w:pos="851"/>
          <w:tab w:val="center" w:pos="1985"/>
          <w:tab w:val="left" w:pos="3119"/>
          <w:tab w:val="left" w:pos="3686"/>
        </w:tabs>
        <w:spacing w:line="235" w:lineRule="auto"/>
        <w:jc w:val="thaiDistribute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>หมายเหตุ</w:t>
      </w:r>
    </w:p>
    <w:p w14:paraId="62C35372" w14:textId="0C4B5C0D" w:rsidR="005B46AE" w:rsidRPr="00F776DE" w:rsidRDefault="00985DCB" w:rsidP="00B66EDC">
      <w:pPr>
        <w:tabs>
          <w:tab w:val="left" w:pos="851"/>
          <w:tab w:val="center" w:pos="1985"/>
          <w:tab w:val="left" w:pos="3119"/>
          <w:tab w:val="left" w:pos="3686"/>
        </w:tabs>
        <w:spacing w:line="235" w:lineRule="auto"/>
        <w:jc w:val="thaiDistribute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ab/>
      </w:r>
      <w:r w:rsidR="00964BD1" w:rsidRPr="00F776DE">
        <w:rPr>
          <w:rFonts w:ascii="TH SarabunIT๙" w:hAnsi="TH SarabunIT๙" w:cs="TH SarabunIT๙"/>
          <w:cs/>
        </w:rPr>
        <w:t xml:space="preserve"> </w:t>
      </w:r>
      <w:r w:rsidRPr="00F776DE">
        <w:rPr>
          <w:rFonts w:ascii="TH SarabunIT๙" w:hAnsi="TH SarabunIT๙" w:cs="TH SarabunIT๙"/>
          <w:cs/>
        </w:rPr>
        <w:t>(*)</w:t>
      </w:r>
      <w:r w:rsidR="00361133" w:rsidRPr="00F776DE">
        <w:rPr>
          <w:rFonts w:ascii="TH SarabunIT๙" w:hAnsi="TH SarabunIT๙" w:cs="TH SarabunIT๙"/>
        </w:rPr>
        <w:t xml:space="preserve"> </w:t>
      </w:r>
      <w:r w:rsidRPr="00F776DE">
        <w:rPr>
          <w:rFonts w:ascii="TH SarabunIT๙" w:hAnsi="TH SarabunIT๙" w:cs="TH SarabunIT๙"/>
        </w:rPr>
        <w:t xml:space="preserve"> </w:t>
      </w:r>
      <w:r w:rsidR="00361133" w:rsidRPr="00F776DE">
        <w:rPr>
          <w:rFonts w:ascii="TH SarabunIT๙" w:hAnsi="TH SarabunIT๙" w:cs="TH SarabunIT๙"/>
        </w:rPr>
        <w:t xml:space="preserve">  </w:t>
      </w:r>
      <w:r w:rsidRPr="00F776DE">
        <w:rPr>
          <w:rFonts w:ascii="TH SarabunIT๙" w:hAnsi="TH SarabunIT๙" w:cs="TH SarabunIT๙"/>
          <w:cs/>
        </w:rPr>
        <w:t>ให้ระบุกรณีใดกรณีหนึ่งหรือ</w:t>
      </w:r>
      <w:r w:rsidR="00361133" w:rsidRPr="00F776DE">
        <w:rPr>
          <w:rFonts w:ascii="TH SarabunIT๙" w:hAnsi="TH SarabunIT๙" w:cs="TH SarabunIT๙"/>
          <w:cs/>
        </w:rPr>
        <w:t>หลาย</w:t>
      </w:r>
      <w:r w:rsidRPr="00F776DE">
        <w:rPr>
          <w:rFonts w:ascii="TH SarabunIT๙" w:hAnsi="TH SarabunIT๙" w:cs="TH SarabunIT๙"/>
          <w:cs/>
        </w:rPr>
        <w:t>กรณี</w:t>
      </w:r>
      <w:r w:rsidR="005B46AE" w:rsidRPr="00F776DE">
        <w:rPr>
          <w:rFonts w:ascii="TH SarabunIT๙" w:hAnsi="TH SarabunIT๙" w:cs="TH SarabunIT๙"/>
          <w:cs/>
        </w:rPr>
        <w:t xml:space="preserve"> ตามหนังสือแจ้งผลการตรวจสอบ</w:t>
      </w:r>
    </w:p>
    <w:p w14:paraId="635C30B6" w14:textId="42170396" w:rsidR="00361133" w:rsidRPr="00F776DE" w:rsidRDefault="00964BD1" w:rsidP="00B66EDC">
      <w:pPr>
        <w:tabs>
          <w:tab w:val="left" w:pos="851"/>
          <w:tab w:val="center" w:pos="1985"/>
          <w:tab w:val="left" w:pos="3119"/>
          <w:tab w:val="left" w:pos="3686"/>
        </w:tabs>
        <w:spacing w:line="235" w:lineRule="auto"/>
        <w:ind w:firstLine="851"/>
        <w:jc w:val="thaiDistribute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 xml:space="preserve"> </w:t>
      </w:r>
      <w:r w:rsidR="000A5445" w:rsidRPr="00F776DE">
        <w:rPr>
          <w:rFonts w:ascii="TH SarabunIT๙" w:hAnsi="TH SarabunIT๙" w:cs="TH SarabunIT๙"/>
          <w:cs/>
        </w:rPr>
        <w:t>(</w:t>
      </w:r>
      <w:r w:rsidR="000A5445" w:rsidRPr="00F776DE">
        <w:rPr>
          <w:rFonts w:ascii="TH SarabunIT๙" w:hAnsi="TH SarabunIT๙" w:cs="TH SarabunIT๙"/>
        </w:rPr>
        <w:t>*</w:t>
      </w:r>
      <w:r w:rsidR="000A5445" w:rsidRPr="00F776DE">
        <w:rPr>
          <w:rFonts w:ascii="TH SarabunIT๙" w:hAnsi="TH SarabunIT๙" w:cs="TH SarabunIT๙"/>
          <w:cs/>
        </w:rPr>
        <w:t>*)</w:t>
      </w:r>
      <w:r w:rsidR="000A5445" w:rsidRPr="00F776DE">
        <w:rPr>
          <w:rFonts w:ascii="TH SarabunIT๙" w:hAnsi="TH SarabunIT๙" w:cs="TH SarabunIT๙"/>
        </w:rPr>
        <w:t xml:space="preserve"> </w:t>
      </w:r>
      <w:r w:rsidR="00361133" w:rsidRPr="00F776DE">
        <w:rPr>
          <w:rFonts w:ascii="TH SarabunIT๙" w:hAnsi="TH SarabunIT๙" w:cs="TH SarabunIT๙"/>
          <w:cs/>
        </w:rPr>
        <w:t xml:space="preserve">  ให้ระบุกรณีใดกรณีหนึ่งหรือหลายกรณี</w:t>
      </w:r>
      <w:r w:rsidR="005B46AE" w:rsidRPr="00F776DE">
        <w:rPr>
          <w:rFonts w:ascii="TH SarabunIT๙" w:hAnsi="TH SarabunIT๙" w:cs="TH SarabunIT๙"/>
          <w:cs/>
        </w:rPr>
        <w:t xml:space="preserve"> ตามหนังสือแจ้งผลการตรวจสอบ</w:t>
      </w:r>
    </w:p>
    <w:p w14:paraId="785E0235" w14:textId="63E69354" w:rsidR="00361133" w:rsidRPr="00F776DE" w:rsidRDefault="00964BD1" w:rsidP="00B66EDC">
      <w:pPr>
        <w:tabs>
          <w:tab w:val="left" w:pos="851"/>
          <w:tab w:val="center" w:pos="1985"/>
          <w:tab w:val="left" w:pos="3119"/>
          <w:tab w:val="left" w:pos="3686"/>
        </w:tabs>
        <w:spacing w:line="235" w:lineRule="auto"/>
        <w:ind w:firstLine="851"/>
        <w:jc w:val="thaiDistribute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 xml:space="preserve"> </w:t>
      </w:r>
      <w:r w:rsidR="00361133" w:rsidRPr="00F776DE">
        <w:rPr>
          <w:rFonts w:ascii="TH SarabunIT๙" w:hAnsi="TH SarabunIT๙" w:cs="TH SarabunIT๙"/>
          <w:cs/>
        </w:rPr>
        <w:t>(</w:t>
      </w:r>
      <w:r w:rsidR="00361133" w:rsidRPr="00F776DE">
        <w:rPr>
          <w:rFonts w:ascii="TH SarabunIT๙" w:hAnsi="TH SarabunIT๙" w:cs="TH SarabunIT๙"/>
        </w:rPr>
        <w:t>**</w:t>
      </w:r>
      <w:r w:rsidR="00361133" w:rsidRPr="00F776DE">
        <w:rPr>
          <w:rFonts w:ascii="TH SarabunIT๙" w:hAnsi="TH SarabunIT๙" w:cs="TH SarabunIT๙"/>
          <w:cs/>
        </w:rPr>
        <w:t>*)</w:t>
      </w:r>
      <w:r w:rsidR="00361133" w:rsidRPr="00F776DE">
        <w:rPr>
          <w:rFonts w:ascii="TH SarabunIT๙" w:hAnsi="TH SarabunIT๙" w:cs="TH SarabunIT๙"/>
        </w:rPr>
        <w:t xml:space="preserve"> </w:t>
      </w:r>
      <w:r w:rsidR="005B46AE" w:rsidRPr="00F776DE">
        <w:rPr>
          <w:rFonts w:ascii="TH SarabunIT๙" w:hAnsi="TH SarabunIT๙" w:cs="TH SarabunIT๙"/>
          <w:cs/>
        </w:rPr>
        <w:t>ให้ระบุกรณีใดกรณีหนึ่งหรือหลายกรณี</w:t>
      </w:r>
      <w:r w:rsidR="00361133" w:rsidRPr="00F776DE">
        <w:rPr>
          <w:rFonts w:ascii="TH SarabunIT๙" w:hAnsi="TH SarabunIT๙" w:cs="TH SarabunIT๙"/>
          <w:cs/>
        </w:rPr>
        <w:t xml:space="preserve"> </w:t>
      </w:r>
      <w:r w:rsidR="005B46AE" w:rsidRPr="00F776DE">
        <w:rPr>
          <w:rFonts w:ascii="TH SarabunIT๙" w:hAnsi="TH SarabunIT๙" w:cs="TH SarabunIT๙"/>
          <w:cs/>
        </w:rPr>
        <w:t>ตามหนังสือแจ้งผลการตรวจสอบ</w:t>
      </w:r>
      <w:r w:rsidR="00CB1491" w:rsidRPr="00F776DE">
        <w:rPr>
          <w:rFonts w:ascii="TH SarabunIT๙" w:hAnsi="TH SarabunIT๙" w:cs="TH SarabunIT๙"/>
          <w:cs/>
        </w:rPr>
        <w:t xml:space="preserve"> สำหรับการแจ้งผลการตรวจสอบตา</w:t>
      </w:r>
      <w:r w:rsidR="001C7707" w:rsidRPr="00F776DE">
        <w:rPr>
          <w:rFonts w:ascii="TH SarabunIT๙" w:hAnsi="TH SarabunIT๙" w:cs="TH SarabunIT๙"/>
          <w:cs/>
        </w:rPr>
        <w:t>ม</w:t>
      </w:r>
      <w:r w:rsidR="00CB1491" w:rsidRPr="00F776DE">
        <w:rPr>
          <w:rFonts w:ascii="TH SarabunIT๙" w:hAnsi="TH SarabunIT๙" w:cs="TH SarabunIT๙"/>
          <w:cs/>
        </w:rPr>
        <w:t>มาตรา ๘๕ วรรคสาม ให้ใช้แบบติดตาม ๓ แยกต่างหากอีก</w:t>
      </w:r>
      <w:r w:rsidR="001C7707" w:rsidRPr="00F776DE">
        <w:rPr>
          <w:rFonts w:ascii="TH SarabunIT๙" w:hAnsi="TH SarabunIT๙" w:cs="TH SarabunIT๙"/>
          <w:cs/>
        </w:rPr>
        <w:t>หนึ่ง</w:t>
      </w:r>
      <w:r w:rsidR="00CB1491" w:rsidRPr="00F776DE">
        <w:rPr>
          <w:rFonts w:ascii="TH SarabunIT๙" w:hAnsi="TH SarabunIT๙" w:cs="TH SarabunIT๙"/>
          <w:cs/>
        </w:rPr>
        <w:t>ฉบับ</w:t>
      </w:r>
      <w:r w:rsidR="00BB5428" w:rsidRPr="00F776DE">
        <w:rPr>
          <w:rFonts w:ascii="TH SarabunIT๙" w:hAnsi="TH SarabunIT๙" w:cs="TH SarabunIT๙"/>
          <w:cs/>
        </w:rPr>
        <w:t xml:space="preserve"> (โดยระบุหนังสือแจ้งผลการตรวจสอบตามที่อ้างถึง ๑ ตามแบบ ตส.</w:t>
      </w:r>
      <w:r w:rsidR="0084192B" w:rsidRPr="00F776DE">
        <w:rPr>
          <w:rFonts w:ascii="TH SarabunIT๙" w:hAnsi="TH SarabunIT๙" w:cs="TH SarabunIT๙"/>
          <w:cs/>
        </w:rPr>
        <w:t xml:space="preserve"> </w:t>
      </w:r>
      <w:r w:rsidR="00BB5428" w:rsidRPr="00F776DE">
        <w:rPr>
          <w:rFonts w:ascii="TH SarabunIT๙" w:hAnsi="TH SarabunIT๙" w:cs="TH SarabunIT๙"/>
          <w:cs/>
        </w:rPr>
        <w:t>๙)</w:t>
      </w:r>
    </w:p>
    <w:p w14:paraId="5C680F10" w14:textId="7C049074" w:rsidR="003368EE" w:rsidRPr="00F776DE" w:rsidRDefault="00964BD1" w:rsidP="00B66EDC">
      <w:pPr>
        <w:tabs>
          <w:tab w:val="left" w:pos="851"/>
          <w:tab w:val="center" w:pos="1985"/>
          <w:tab w:val="left" w:pos="3119"/>
          <w:tab w:val="left" w:pos="3686"/>
        </w:tabs>
        <w:spacing w:line="235" w:lineRule="auto"/>
        <w:ind w:firstLine="851"/>
        <w:jc w:val="thaiDistribute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 xml:space="preserve"> </w:t>
      </w:r>
      <w:r w:rsidR="00361133" w:rsidRPr="00F776DE">
        <w:rPr>
          <w:rFonts w:ascii="TH SarabunIT๙" w:hAnsi="TH SarabunIT๙" w:cs="TH SarabunIT๙"/>
          <w:cs/>
        </w:rPr>
        <w:t>(</w:t>
      </w:r>
      <w:r w:rsidR="00361133" w:rsidRPr="00F776DE">
        <w:rPr>
          <w:rFonts w:ascii="TH SarabunIT๙" w:hAnsi="TH SarabunIT๙" w:cs="TH SarabunIT๙"/>
        </w:rPr>
        <w:t>***</w:t>
      </w:r>
      <w:r w:rsidR="00361133" w:rsidRPr="00F776DE">
        <w:rPr>
          <w:rFonts w:ascii="TH SarabunIT๙" w:hAnsi="TH SarabunIT๙" w:cs="TH SarabunIT๙"/>
          <w:cs/>
        </w:rPr>
        <w:t xml:space="preserve">*) </w:t>
      </w:r>
      <w:r w:rsidR="003368EE" w:rsidRPr="00F776DE">
        <w:rPr>
          <w:rFonts w:ascii="TH SarabunIT๙" w:hAnsi="TH SarabunIT๙" w:cs="TH SarabunIT๙"/>
          <w:cs/>
        </w:rPr>
        <w:t>กรณีแจ้งเร่งรัดให้ดำเนินการให้แล้วเสร็จตามมาตรา ๘๕ วรรคหนึ่ง หรือมาตรา ๙๕ วรรคหนึ่ง การติดตามผลหลังจากหนังสือแจ้งเตือน</w:t>
      </w:r>
      <w:r w:rsidR="001C7707" w:rsidRPr="00F776DE">
        <w:rPr>
          <w:rFonts w:ascii="TH SarabunIT๙" w:hAnsi="TH SarabunIT๙" w:cs="TH SarabunIT๙"/>
          <w:cs/>
        </w:rPr>
        <w:t>เร่งรัด</w:t>
      </w:r>
      <w:r w:rsidR="003368EE" w:rsidRPr="00F776DE">
        <w:rPr>
          <w:rFonts w:ascii="TH SarabunIT๙" w:hAnsi="TH SarabunIT๙" w:cs="TH SarabunIT๙"/>
          <w:cs/>
        </w:rPr>
        <w:t>ฉบับนี้ ให้เป็นไปตามแบบติดตาม ๒</w:t>
      </w:r>
      <w:r w:rsidR="001C7707" w:rsidRPr="00F776DE">
        <w:rPr>
          <w:rFonts w:ascii="TH SarabunIT๙" w:hAnsi="TH SarabunIT๙" w:cs="TH SarabunIT๙"/>
          <w:cs/>
        </w:rPr>
        <w:t xml:space="preserve"> โดยอนุโลม (โดยระบุหนังสือแจ้งผลการตรวจสอบตามที่อ้างถึง ๑ ตามแบบ ตส.</w:t>
      </w:r>
      <w:r w:rsidR="0084192B" w:rsidRPr="00F776DE">
        <w:rPr>
          <w:rFonts w:ascii="TH SarabunIT๙" w:hAnsi="TH SarabunIT๙" w:cs="TH SarabunIT๙"/>
          <w:cs/>
        </w:rPr>
        <w:t xml:space="preserve"> </w:t>
      </w:r>
      <w:r w:rsidR="001C7707" w:rsidRPr="00F776DE">
        <w:rPr>
          <w:rFonts w:ascii="TH SarabunIT๙" w:hAnsi="TH SarabunIT๙" w:cs="TH SarabunIT๙"/>
          <w:cs/>
        </w:rPr>
        <w:t>๙)</w:t>
      </w:r>
    </w:p>
    <w:p w14:paraId="0C7474D4" w14:textId="6E17243D" w:rsidR="009F197D" w:rsidRPr="00F776DE" w:rsidRDefault="00964BD1" w:rsidP="00B66EDC">
      <w:pPr>
        <w:tabs>
          <w:tab w:val="left" w:pos="851"/>
          <w:tab w:val="center" w:pos="1985"/>
          <w:tab w:val="left" w:pos="3119"/>
          <w:tab w:val="left" w:pos="3686"/>
        </w:tabs>
        <w:spacing w:line="235" w:lineRule="auto"/>
        <w:ind w:firstLine="851"/>
        <w:jc w:val="thaiDistribute"/>
        <w:rPr>
          <w:rFonts w:ascii="TH SarabunIT๙" w:hAnsi="TH SarabunIT๙" w:cs="TH SarabunIT๙"/>
        </w:rPr>
      </w:pPr>
      <w:r w:rsidRPr="00F776DE">
        <w:rPr>
          <w:rFonts w:ascii="TH SarabunIT๙" w:hAnsi="TH SarabunIT๙" w:cs="TH SarabunIT๙"/>
          <w:cs/>
        </w:rPr>
        <w:t xml:space="preserve"> </w:t>
      </w:r>
      <w:r w:rsidR="00CB1491" w:rsidRPr="00F776DE">
        <w:rPr>
          <w:rFonts w:ascii="TH SarabunIT๙" w:hAnsi="TH SarabunIT๙" w:cs="TH SarabunIT๙"/>
          <w:cs/>
        </w:rPr>
        <w:t>(</w:t>
      </w:r>
      <w:r w:rsidR="00CB1491" w:rsidRPr="00F776DE">
        <w:rPr>
          <w:rFonts w:ascii="TH SarabunIT๙" w:hAnsi="TH SarabunIT๙" w:cs="TH SarabunIT๙"/>
        </w:rPr>
        <w:t>***</w:t>
      </w:r>
      <w:r w:rsidR="00CB1491" w:rsidRPr="00F776DE">
        <w:rPr>
          <w:rFonts w:ascii="TH SarabunIT๙" w:hAnsi="TH SarabunIT๙" w:cs="TH SarabunIT๙"/>
          <w:cs/>
        </w:rPr>
        <w:t xml:space="preserve">**) </w:t>
      </w:r>
      <w:r w:rsidR="000A5445" w:rsidRPr="00F776DE">
        <w:rPr>
          <w:rFonts w:ascii="TH SarabunIT๙" w:hAnsi="TH SarabunIT๙" w:cs="TH SarabunIT๙"/>
          <w:cs/>
        </w:rPr>
        <w:t>กรณี การแจ้งเตือนให้ดำเนินการทางวินัย</w:t>
      </w:r>
      <w:r w:rsidR="00E36936" w:rsidRPr="00F776DE">
        <w:rPr>
          <w:rFonts w:ascii="TH SarabunIT๙" w:hAnsi="TH SarabunIT๙" w:cs="TH SarabunIT๙"/>
          <w:cs/>
        </w:rPr>
        <w:t xml:space="preserve"> </w:t>
      </w:r>
      <w:r w:rsidR="000A5445" w:rsidRPr="00F776DE">
        <w:rPr>
          <w:rFonts w:ascii="TH SarabunIT๙" w:hAnsi="TH SarabunIT๙" w:cs="TH SarabunIT๙"/>
          <w:cs/>
        </w:rPr>
        <w:t xml:space="preserve">/ </w:t>
      </w:r>
      <w:r w:rsidR="00E36936" w:rsidRPr="00F776DE">
        <w:rPr>
          <w:rFonts w:ascii="TH SarabunIT๙" w:hAnsi="TH SarabunIT๙" w:cs="TH SarabunIT๙"/>
          <w:cs/>
        </w:rPr>
        <w:t>ให้มีการ</w:t>
      </w:r>
      <w:r w:rsidR="000A5445" w:rsidRPr="00F776DE">
        <w:rPr>
          <w:rFonts w:ascii="TH SarabunIT๙" w:hAnsi="TH SarabunIT๙" w:cs="TH SarabunIT๙"/>
          <w:cs/>
        </w:rPr>
        <w:t>ชดใช้ค่าเสียหาย ตามมาตรา ๘๕ วรรคสอง/มาตรา ๙๕ วรรคสาม การติดตามผลหลังจากหนังสือแจ้งเตือน</w:t>
      </w:r>
      <w:r w:rsidR="0032153A" w:rsidRPr="00F776DE">
        <w:rPr>
          <w:rFonts w:ascii="TH SarabunIT๙" w:hAnsi="TH SarabunIT๙" w:cs="TH SarabunIT๙"/>
          <w:cs/>
        </w:rPr>
        <w:t>เร่งรัด</w:t>
      </w:r>
      <w:r w:rsidR="000A5445" w:rsidRPr="00F776DE">
        <w:rPr>
          <w:rFonts w:ascii="TH SarabunIT๙" w:hAnsi="TH SarabunIT๙" w:cs="TH SarabunIT๙"/>
          <w:cs/>
        </w:rPr>
        <w:t>ฉบับนี้ ให้เป็นไปตามแบบติดตาม ๕ แบบติดตาม ๖ แบบติดตาม ๗ แล้วแต่กรณีต่อไป</w:t>
      </w:r>
      <w:r w:rsidR="001C7707" w:rsidRPr="00F776DE">
        <w:rPr>
          <w:rFonts w:ascii="TH SarabunIT๙" w:hAnsi="TH SarabunIT๙" w:cs="TH SarabunIT๙"/>
          <w:cs/>
        </w:rPr>
        <w:t xml:space="preserve"> โดยอนุโลม (โดยระบุหนังสือแจ้งผลการตรวจสอบตามที่อ้างถึง ๑ ตามแบบ ตส.๙)</w:t>
      </w:r>
    </w:p>
    <w:sectPr w:rsidR="009F197D" w:rsidRPr="00F776DE" w:rsidSect="00B66EDC">
      <w:headerReference w:type="even" r:id="rId8"/>
      <w:headerReference w:type="default" r:id="rId9"/>
      <w:headerReference w:type="first" r:id="rId10"/>
      <w:footerReference w:type="first" r:id="rId11"/>
      <w:pgSz w:w="11907" w:h="16834" w:code="9"/>
      <w:pgMar w:top="1843" w:right="1134" w:bottom="1134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C85DC" w14:textId="77777777" w:rsidR="006F06D5" w:rsidRDefault="006F06D5">
      <w:r>
        <w:separator/>
      </w:r>
    </w:p>
  </w:endnote>
  <w:endnote w:type="continuationSeparator" w:id="0">
    <w:p w14:paraId="76818495" w14:textId="77777777" w:rsidR="006F06D5" w:rsidRDefault="006F0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3C82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E11E5" w14:textId="77777777" w:rsidR="006F06D5" w:rsidRDefault="006F06D5">
      <w:r>
        <w:separator/>
      </w:r>
    </w:p>
  </w:footnote>
  <w:footnote w:type="continuationSeparator" w:id="0">
    <w:p w14:paraId="32DA9B28" w14:textId="77777777" w:rsidR="006F06D5" w:rsidRDefault="006F0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C3F8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6059C62D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451D1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1B06D2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0063721B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EC32F" w14:textId="18D7BE88" w:rsidR="00D92819" w:rsidRDefault="00FB0D04">
    <w:pPr>
      <w:pStyle w:val="a7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5A6CDE" wp14:editId="42FF91A3">
              <wp:simplePos x="0" y="0"/>
              <wp:positionH relativeFrom="page">
                <wp:posOffset>4279900</wp:posOffset>
              </wp:positionH>
              <wp:positionV relativeFrom="paragraph">
                <wp:posOffset>-511810</wp:posOffset>
              </wp:positionV>
              <wp:extent cx="3327400" cy="1276350"/>
              <wp:effectExtent l="0" t="0" r="25400" b="1905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27400" cy="12763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616009" w14:textId="77777777" w:rsidR="003B25D5" w:rsidRPr="00F776DE" w:rsidRDefault="00CC2405" w:rsidP="00CC2405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bookmarkStart w:id="6" w:name="_Hlk151717968"/>
                          <w:r w:rsidRPr="00F776DE">
                            <w:rPr>
                              <w:rFonts w:ascii="TH SarabunIT๙" w:hAnsi="TH SarabunIT๙" w:cs="TH SarabunIT๙"/>
                              <w:cs/>
                            </w:rPr>
                            <w:t>แบบติดตาม</w:t>
                          </w:r>
                          <w:r w:rsidR="00C27A72" w:rsidRPr="00F776DE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๑๐</w:t>
                          </w:r>
                          <w:r w:rsidRPr="00F776DE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 </w:t>
                          </w:r>
                        </w:p>
                        <w:p w14:paraId="3C3B7637" w14:textId="5F69DD73" w:rsidR="00CC2405" w:rsidRPr="00F776DE" w:rsidRDefault="00C27A72" w:rsidP="00CC2405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F776DE">
                            <w:rPr>
                              <w:rFonts w:ascii="TH SarabunIT๙" w:hAnsi="TH SarabunIT๙" w:cs="TH SarabunIT๙"/>
                              <w:cs/>
                            </w:rPr>
                            <w:t>(</w:t>
                          </w:r>
                          <w:r w:rsidR="00CC2405" w:rsidRPr="00F776DE">
                            <w:rPr>
                              <w:rFonts w:ascii="TH SarabunIT๙" w:hAnsi="TH SarabunIT๙" w:cs="TH SarabunIT๙"/>
                              <w:cs/>
                            </w:rPr>
                            <w:t>แจ้งเตือน</w:t>
                          </w:r>
                          <w:r w:rsidR="009A7DA0" w:rsidRPr="00F776DE">
                            <w:rPr>
                              <w:rFonts w:ascii="TH SarabunIT๙" w:hAnsi="TH SarabunIT๙" w:cs="TH SarabunIT๙"/>
                              <w:cs/>
                            </w:rPr>
                            <w:t>ให้</w:t>
                          </w:r>
                          <w:r w:rsidR="00CC2405" w:rsidRPr="00F776DE">
                            <w:rPr>
                              <w:rFonts w:ascii="TH SarabunIT๙" w:hAnsi="TH SarabunIT๙" w:cs="TH SarabunIT๙"/>
                              <w:cs/>
                            </w:rPr>
                            <w:t>เร่งรัดดำเนินการ)</w:t>
                          </w:r>
                        </w:p>
                        <w:bookmarkEnd w:id="6"/>
                        <w:p w14:paraId="22FC4155" w14:textId="5032E1BD" w:rsidR="00980DAB" w:rsidRPr="007A5949" w:rsidRDefault="00980DAB" w:rsidP="00B81F91">
                          <w:pPr>
                            <w:jc w:val="center"/>
                            <w:rPr>
                              <w:rFonts w:ascii="TH SarabunIT๙" w:hAnsi="TH SarabunIT๙" w:cs="TH SarabunIT๙"/>
                              <w:strike/>
                              <w:sz w:val="24"/>
                              <w:szCs w:val="24"/>
                              <w: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A6CDE" id="สี่เหลี่ยมผืนผ้า 1" o:spid="_x0000_s1027" style="position:absolute;margin-left:337pt;margin-top:-40.3pt;width:262pt;height:100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" fillcolor="white [3201]" strokecolor="white [3212]" strokeweight="1pt">
              <v:textbox>
                <w:txbxContent>
                  <w:p w14:paraId="7B616009" w14:textId="77777777" w:rsidR="003B25D5" w:rsidRPr="00F776DE" w:rsidRDefault="00CC2405" w:rsidP="00CC2405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bookmarkStart w:id="7" w:name="_Hlk151717968"/>
                    <w:r w:rsidRPr="00F776DE">
                      <w:rPr>
                        <w:rFonts w:ascii="TH SarabunIT๙" w:hAnsi="TH SarabunIT๙" w:cs="TH SarabunIT๙"/>
                        <w:cs/>
                      </w:rPr>
                      <w:t>แบบติดตาม</w:t>
                    </w:r>
                    <w:r w:rsidR="00C27A72" w:rsidRPr="00F776DE">
                      <w:rPr>
                        <w:rFonts w:ascii="TH SarabunIT๙" w:hAnsi="TH SarabunIT๙" w:cs="TH SarabunIT๙"/>
                        <w:cs/>
                      </w:rPr>
                      <w:t xml:space="preserve"> ๑๐</w:t>
                    </w:r>
                    <w:r w:rsidRPr="00F776DE">
                      <w:rPr>
                        <w:rFonts w:ascii="TH SarabunIT๙" w:hAnsi="TH SarabunIT๙" w:cs="TH SarabunIT๙"/>
                        <w:cs/>
                      </w:rPr>
                      <w:t xml:space="preserve">  </w:t>
                    </w:r>
                  </w:p>
                  <w:p w14:paraId="3C3B7637" w14:textId="5F69DD73" w:rsidR="00CC2405" w:rsidRPr="00F776DE" w:rsidRDefault="00C27A72" w:rsidP="00CC2405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F776DE">
                      <w:rPr>
                        <w:rFonts w:ascii="TH SarabunIT๙" w:hAnsi="TH SarabunIT๙" w:cs="TH SarabunIT๙"/>
                        <w:cs/>
                      </w:rPr>
                      <w:t>(</w:t>
                    </w:r>
                    <w:r w:rsidR="00CC2405" w:rsidRPr="00F776DE">
                      <w:rPr>
                        <w:rFonts w:ascii="TH SarabunIT๙" w:hAnsi="TH SarabunIT๙" w:cs="TH SarabunIT๙"/>
                        <w:cs/>
                      </w:rPr>
                      <w:t>แจ้งเตือน</w:t>
                    </w:r>
                    <w:r w:rsidR="009A7DA0" w:rsidRPr="00F776DE">
                      <w:rPr>
                        <w:rFonts w:ascii="TH SarabunIT๙" w:hAnsi="TH SarabunIT๙" w:cs="TH SarabunIT๙"/>
                        <w:cs/>
                      </w:rPr>
                      <w:t>ให้</w:t>
                    </w:r>
                    <w:r w:rsidR="00CC2405" w:rsidRPr="00F776DE">
                      <w:rPr>
                        <w:rFonts w:ascii="TH SarabunIT๙" w:hAnsi="TH SarabunIT๙" w:cs="TH SarabunIT๙"/>
                        <w:cs/>
                      </w:rPr>
                      <w:t>เร่งรัดดำเนินการ)</w:t>
                    </w:r>
                  </w:p>
                  <w:bookmarkEnd w:id="7"/>
                  <w:p w14:paraId="22FC4155" w14:textId="5032E1BD" w:rsidR="00980DAB" w:rsidRPr="007A5949" w:rsidRDefault="00980DAB" w:rsidP="00B81F91">
                    <w:pPr>
                      <w:jc w:val="center"/>
                      <w:rPr>
                        <w:rFonts w:ascii="TH SarabunIT๙" w:hAnsi="TH SarabunIT๙" w:cs="TH SarabunIT๙"/>
                        <w:strike/>
                        <w:sz w:val="24"/>
                        <w:szCs w:val="24"/>
                        <w:cs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705DFA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7038CA" wp14:editId="6A804A03">
              <wp:simplePos x="0" y="0"/>
              <wp:positionH relativeFrom="margin">
                <wp:posOffset>2369185</wp:posOffset>
              </wp:positionH>
              <wp:positionV relativeFrom="paragraph">
                <wp:posOffset>-407035</wp:posOffset>
              </wp:positionV>
              <wp:extent cx="831850" cy="342900"/>
              <wp:effectExtent l="0" t="0" r="25400" b="1905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850" cy="3429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9A8883" w14:textId="5A3A8E6E" w:rsidR="000F07BF" w:rsidRPr="00F776DE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F776DE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 w:rsidR="00705DFA" w:rsidRPr="00F776DE">
                            <w:rPr>
                              <w:rFonts w:ascii="TH SarabunIT๙" w:hAnsi="TH SarabunIT๙" w:cs="TH SarabunIT๙"/>
                              <w:cs/>
                            </w:rPr>
                            <w:t>/ลับมาก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7038CA" id="สี่เหลี่ยมผืนผ้า 3" o:spid="_x0000_s1028" style="position:absolute;margin-left:186.55pt;margin-top:-32.05pt;width:65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" fillcolor="white [3212]" strokecolor="white [3212]" strokeweight="1pt">
              <v:textbox>
                <w:txbxContent>
                  <w:p w14:paraId="519A8883" w14:textId="5A3A8E6E" w:rsidR="000F07BF" w:rsidRPr="00F776DE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F776DE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 w:rsidR="00705DFA" w:rsidRPr="00F776DE">
                      <w:rPr>
                        <w:rFonts w:ascii="TH SarabunIT๙" w:hAnsi="TH SarabunIT๙" w:cs="TH SarabunIT๙"/>
                        <w:cs/>
                      </w:rPr>
                      <w:t>/ลับมาก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8B67ED8"/>
    <w:multiLevelType w:val="hybridMultilevel"/>
    <w:tmpl w:val="F6A245A0"/>
    <w:lvl w:ilvl="0" w:tplc="DBD2A694">
      <w:start w:val="1"/>
      <w:numFmt w:val="thaiNumbers"/>
      <w:lvlText w:val="%1."/>
      <w:lvlJc w:val="left"/>
      <w:pPr>
        <w:ind w:left="1778" w:hanging="36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448277151">
    <w:abstractNumId w:val="10"/>
  </w:num>
  <w:num w:numId="2" w16cid:durableId="1281448581">
    <w:abstractNumId w:val="4"/>
  </w:num>
  <w:num w:numId="3" w16cid:durableId="1340700214">
    <w:abstractNumId w:val="11"/>
  </w:num>
  <w:num w:numId="4" w16cid:durableId="1961183660">
    <w:abstractNumId w:val="7"/>
  </w:num>
  <w:num w:numId="5" w16cid:durableId="452990620">
    <w:abstractNumId w:val="1"/>
  </w:num>
  <w:num w:numId="6" w16cid:durableId="1743138717">
    <w:abstractNumId w:val="0"/>
  </w:num>
  <w:num w:numId="7" w16cid:durableId="932054916">
    <w:abstractNumId w:val="5"/>
  </w:num>
  <w:num w:numId="8" w16cid:durableId="300810507">
    <w:abstractNumId w:val="3"/>
  </w:num>
  <w:num w:numId="9" w16cid:durableId="1046641162">
    <w:abstractNumId w:val="2"/>
  </w:num>
  <w:num w:numId="10" w16cid:durableId="671489807">
    <w:abstractNumId w:val="6"/>
  </w:num>
  <w:num w:numId="11" w16cid:durableId="9962069">
    <w:abstractNumId w:val="9"/>
  </w:num>
  <w:num w:numId="12" w16cid:durableId="1344673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1C"/>
    <w:rsid w:val="00001B3D"/>
    <w:rsid w:val="000033CB"/>
    <w:rsid w:val="00004D71"/>
    <w:rsid w:val="000100B5"/>
    <w:rsid w:val="00015663"/>
    <w:rsid w:val="000218D2"/>
    <w:rsid w:val="0002616A"/>
    <w:rsid w:val="00032979"/>
    <w:rsid w:val="000358B4"/>
    <w:rsid w:val="00046FB5"/>
    <w:rsid w:val="00055294"/>
    <w:rsid w:val="000640B1"/>
    <w:rsid w:val="000658E7"/>
    <w:rsid w:val="000668DA"/>
    <w:rsid w:val="00074201"/>
    <w:rsid w:val="00074891"/>
    <w:rsid w:val="0007570F"/>
    <w:rsid w:val="0007630F"/>
    <w:rsid w:val="00077C4C"/>
    <w:rsid w:val="00077F7A"/>
    <w:rsid w:val="00090F11"/>
    <w:rsid w:val="00092649"/>
    <w:rsid w:val="000932F7"/>
    <w:rsid w:val="00096B08"/>
    <w:rsid w:val="000A104D"/>
    <w:rsid w:val="000A5445"/>
    <w:rsid w:val="000A59CE"/>
    <w:rsid w:val="000B4C77"/>
    <w:rsid w:val="000B5DB9"/>
    <w:rsid w:val="000C38AE"/>
    <w:rsid w:val="000D41E2"/>
    <w:rsid w:val="000D66E3"/>
    <w:rsid w:val="000E02B8"/>
    <w:rsid w:val="000E0A20"/>
    <w:rsid w:val="000E640E"/>
    <w:rsid w:val="000F07BF"/>
    <w:rsid w:val="000F0ED1"/>
    <w:rsid w:val="000F5FCF"/>
    <w:rsid w:val="000F70E4"/>
    <w:rsid w:val="00107639"/>
    <w:rsid w:val="00107673"/>
    <w:rsid w:val="00116C20"/>
    <w:rsid w:val="001327F1"/>
    <w:rsid w:val="00137BB5"/>
    <w:rsid w:val="00147A4B"/>
    <w:rsid w:val="00147F89"/>
    <w:rsid w:val="00150679"/>
    <w:rsid w:val="001507C4"/>
    <w:rsid w:val="001511BB"/>
    <w:rsid w:val="00157425"/>
    <w:rsid w:val="0017018A"/>
    <w:rsid w:val="00171BD3"/>
    <w:rsid w:val="00174237"/>
    <w:rsid w:val="00175F68"/>
    <w:rsid w:val="001807C6"/>
    <w:rsid w:val="001A5805"/>
    <w:rsid w:val="001B06D2"/>
    <w:rsid w:val="001C3849"/>
    <w:rsid w:val="001C7707"/>
    <w:rsid w:val="001D3C6C"/>
    <w:rsid w:val="001D6680"/>
    <w:rsid w:val="001E3B4B"/>
    <w:rsid w:val="001F4450"/>
    <w:rsid w:val="001F7248"/>
    <w:rsid w:val="00200221"/>
    <w:rsid w:val="00201490"/>
    <w:rsid w:val="00202B09"/>
    <w:rsid w:val="0020331E"/>
    <w:rsid w:val="0020722B"/>
    <w:rsid w:val="002078DB"/>
    <w:rsid w:val="00223BB7"/>
    <w:rsid w:val="00231E1E"/>
    <w:rsid w:val="0023432B"/>
    <w:rsid w:val="002425E8"/>
    <w:rsid w:val="00255B56"/>
    <w:rsid w:val="00256157"/>
    <w:rsid w:val="00260F20"/>
    <w:rsid w:val="00262A2B"/>
    <w:rsid w:val="002664B8"/>
    <w:rsid w:val="00283733"/>
    <w:rsid w:val="00285117"/>
    <w:rsid w:val="002A79C6"/>
    <w:rsid w:val="002B5F09"/>
    <w:rsid w:val="002C2829"/>
    <w:rsid w:val="002D3601"/>
    <w:rsid w:val="002D5C38"/>
    <w:rsid w:val="00304D80"/>
    <w:rsid w:val="00316467"/>
    <w:rsid w:val="00321470"/>
    <w:rsid w:val="0032153A"/>
    <w:rsid w:val="00326B62"/>
    <w:rsid w:val="00327CE4"/>
    <w:rsid w:val="00333EB9"/>
    <w:rsid w:val="003368EE"/>
    <w:rsid w:val="00336CB5"/>
    <w:rsid w:val="003422DC"/>
    <w:rsid w:val="003443F5"/>
    <w:rsid w:val="00344A4E"/>
    <w:rsid w:val="003519FA"/>
    <w:rsid w:val="003553F7"/>
    <w:rsid w:val="00357AAB"/>
    <w:rsid w:val="003603A9"/>
    <w:rsid w:val="00361133"/>
    <w:rsid w:val="003648B2"/>
    <w:rsid w:val="00365A9A"/>
    <w:rsid w:val="00365B83"/>
    <w:rsid w:val="0036617C"/>
    <w:rsid w:val="00367602"/>
    <w:rsid w:val="00385995"/>
    <w:rsid w:val="003870F3"/>
    <w:rsid w:val="00392183"/>
    <w:rsid w:val="003A0FE5"/>
    <w:rsid w:val="003A37A2"/>
    <w:rsid w:val="003B094A"/>
    <w:rsid w:val="003B10DB"/>
    <w:rsid w:val="003B1A62"/>
    <w:rsid w:val="003B20FF"/>
    <w:rsid w:val="003B25D5"/>
    <w:rsid w:val="003B3B66"/>
    <w:rsid w:val="003B5827"/>
    <w:rsid w:val="003C267E"/>
    <w:rsid w:val="003C5AA9"/>
    <w:rsid w:val="003D5E2D"/>
    <w:rsid w:val="003D7579"/>
    <w:rsid w:val="003E457A"/>
    <w:rsid w:val="00420869"/>
    <w:rsid w:val="004215A8"/>
    <w:rsid w:val="004254A2"/>
    <w:rsid w:val="00443D52"/>
    <w:rsid w:val="00445DA7"/>
    <w:rsid w:val="0046377B"/>
    <w:rsid w:val="0046787A"/>
    <w:rsid w:val="004774B8"/>
    <w:rsid w:val="00480F3C"/>
    <w:rsid w:val="00490391"/>
    <w:rsid w:val="00492431"/>
    <w:rsid w:val="00492556"/>
    <w:rsid w:val="00496501"/>
    <w:rsid w:val="004974F8"/>
    <w:rsid w:val="004B01D5"/>
    <w:rsid w:val="004C122C"/>
    <w:rsid w:val="004C2DB4"/>
    <w:rsid w:val="004C62A4"/>
    <w:rsid w:val="004C66DF"/>
    <w:rsid w:val="004C6911"/>
    <w:rsid w:val="004D3110"/>
    <w:rsid w:val="004D5FAB"/>
    <w:rsid w:val="004D7B3A"/>
    <w:rsid w:val="004D7D78"/>
    <w:rsid w:val="004E0B4A"/>
    <w:rsid w:val="004F45EF"/>
    <w:rsid w:val="00501B8B"/>
    <w:rsid w:val="0050244F"/>
    <w:rsid w:val="00503D2E"/>
    <w:rsid w:val="005075E5"/>
    <w:rsid w:val="00510E07"/>
    <w:rsid w:val="00515020"/>
    <w:rsid w:val="00515626"/>
    <w:rsid w:val="0051798A"/>
    <w:rsid w:val="00526153"/>
    <w:rsid w:val="00544555"/>
    <w:rsid w:val="00551097"/>
    <w:rsid w:val="00556E02"/>
    <w:rsid w:val="0056481C"/>
    <w:rsid w:val="005676FD"/>
    <w:rsid w:val="00577F54"/>
    <w:rsid w:val="0058753A"/>
    <w:rsid w:val="0059035D"/>
    <w:rsid w:val="005A4AC3"/>
    <w:rsid w:val="005A554D"/>
    <w:rsid w:val="005A6C59"/>
    <w:rsid w:val="005A6CDB"/>
    <w:rsid w:val="005B0807"/>
    <w:rsid w:val="005B46AE"/>
    <w:rsid w:val="005B752D"/>
    <w:rsid w:val="005B7B44"/>
    <w:rsid w:val="005B7D3D"/>
    <w:rsid w:val="005C0480"/>
    <w:rsid w:val="005C1420"/>
    <w:rsid w:val="005C66FF"/>
    <w:rsid w:val="005D040D"/>
    <w:rsid w:val="005D4B4B"/>
    <w:rsid w:val="005E1BFB"/>
    <w:rsid w:val="005F61D2"/>
    <w:rsid w:val="00604D54"/>
    <w:rsid w:val="00610D33"/>
    <w:rsid w:val="0061559F"/>
    <w:rsid w:val="00616A70"/>
    <w:rsid w:val="00631AE8"/>
    <w:rsid w:val="0064085E"/>
    <w:rsid w:val="0064437B"/>
    <w:rsid w:val="006507AF"/>
    <w:rsid w:val="006546DE"/>
    <w:rsid w:val="006639A4"/>
    <w:rsid w:val="00670B6C"/>
    <w:rsid w:val="0067200F"/>
    <w:rsid w:val="00673E89"/>
    <w:rsid w:val="00686BC7"/>
    <w:rsid w:val="006959B8"/>
    <w:rsid w:val="00697105"/>
    <w:rsid w:val="006A04BB"/>
    <w:rsid w:val="006B129E"/>
    <w:rsid w:val="006B272A"/>
    <w:rsid w:val="006B4959"/>
    <w:rsid w:val="006C2211"/>
    <w:rsid w:val="006C30AF"/>
    <w:rsid w:val="006D5CCF"/>
    <w:rsid w:val="006E325A"/>
    <w:rsid w:val="006F06D5"/>
    <w:rsid w:val="006F2470"/>
    <w:rsid w:val="006F4001"/>
    <w:rsid w:val="007024B3"/>
    <w:rsid w:val="00705DFA"/>
    <w:rsid w:val="0071005C"/>
    <w:rsid w:val="00715D8B"/>
    <w:rsid w:val="00717F28"/>
    <w:rsid w:val="00726495"/>
    <w:rsid w:val="00730098"/>
    <w:rsid w:val="0073305C"/>
    <w:rsid w:val="00736E92"/>
    <w:rsid w:val="00742E5D"/>
    <w:rsid w:val="007437C2"/>
    <w:rsid w:val="00766316"/>
    <w:rsid w:val="00766F8C"/>
    <w:rsid w:val="0076792A"/>
    <w:rsid w:val="007712F1"/>
    <w:rsid w:val="007722ED"/>
    <w:rsid w:val="00774E45"/>
    <w:rsid w:val="00793E01"/>
    <w:rsid w:val="007A02DD"/>
    <w:rsid w:val="007A044F"/>
    <w:rsid w:val="007A5949"/>
    <w:rsid w:val="007A5C34"/>
    <w:rsid w:val="007A679F"/>
    <w:rsid w:val="007A69DB"/>
    <w:rsid w:val="007B4992"/>
    <w:rsid w:val="007C02F4"/>
    <w:rsid w:val="007C557B"/>
    <w:rsid w:val="007D1534"/>
    <w:rsid w:val="007E68EC"/>
    <w:rsid w:val="00806FD5"/>
    <w:rsid w:val="00820BC3"/>
    <w:rsid w:val="00837314"/>
    <w:rsid w:val="0084192B"/>
    <w:rsid w:val="008427C2"/>
    <w:rsid w:val="00842A9C"/>
    <w:rsid w:val="00844575"/>
    <w:rsid w:val="00853B5B"/>
    <w:rsid w:val="00856801"/>
    <w:rsid w:val="00856C33"/>
    <w:rsid w:val="00857DCB"/>
    <w:rsid w:val="00863A45"/>
    <w:rsid w:val="00875144"/>
    <w:rsid w:val="00880D1F"/>
    <w:rsid w:val="008877E0"/>
    <w:rsid w:val="00890B9E"/>
    <w:rsid w:val="00891877"/>
    <w:rsid w:val="008A4F28"/>
    <w:rsid w:val="008B46E2"/>
    <w:rsid w:val="008B7BD8"/>
    <w:rsid w:val="008D0F0A"/>
    <w:rsid w:val="008D1F3C"/>
    <w:rsid w:val="008D5CCB"/>
    <w:rsid w:val="008D74DA"/>
    <w:rsid w:val="008D7FB7"/>
    <w:rsid w:val="008E3067"/>
    <w:rsid w:val="008E3F4E"/>
    <w:rsid w:val="008E616D"/>
    <w:rsid w:val="008F3F1C"/>
    <w:rsid w:val="00901800"/>
    <w:rsid w:val="00901FFB"/>
    <w:rsid w:val="00934C5F"/>
    <w:rsid w:val="00936735"/>
    <w:rsid w:val="00944509"/>
    <w:rsid w:val="009457C2"/>
    <w:rsid w:val="0094793C"/>
    <w:rsid w:val="0095093C"/>
    <w:rsid w:val="00960E62"/>
    <w:rsid w:val="00964BD1"/>
    <w:rsid w:val="00971FFC"/>
    <w:rsid w:val="0097416A"/>
    <w:rsid w:val="00977C6D"/>
    <w:rsid w:val="00980DAB"/>
    <w:rsid w:val="00981883"/>
    <w:rsid w:val="00982E6B"/>
    <w:rsid w:val="00985B76"/>
    <w:rsid w:val="00985DCB"/>
    <w:rsid w:val="00995E35"/>
    <w:rsid w:val="00996016"/>
    <w:rsid w:val="009960D3"/>
    <w:rsid w:val="009A0388"/>
    <w:rsid w:val="009A2287"/>
    <w:rsid w:val="009A4862"/>
    <w:rsid w:val="009A7DA0"/>
    <w:rsid w:val="009B5BC4"/>
    <w:rsid w:val="009C14FC"/>
    <w:rsid w:val="009C441B"/>
    <w:rsid w:val="009C6643"/>
    <w:rsid w:val="009C68A5"/>
    <w:rsid w:val="009C7158"/>
    <w:rsid w:val="009D1204"/>
    <w:rsid w:val="009D66C9"/>
    <w:rsid w:val="009E0257"/>
    <w:rsid w:val="009E487D"/>
    <w:rsid w:val="009E4DDF"/>
    <w:rsid w:val="009E5D83"/>
    <w:rsid w:val="009F197D"/>
    <w:rsid w:val="009F3820"/>
    <w:rsid w:val="00A075D1"/>
    <w:rsid w:val="00A12C49"/>
    <w:rsid w:val="00A13CEF"/>
    <w:rsid w:val="00A17247"/>
    <w:rsid w:val="00A2506F"/>
    <w:rsid w:val="00A369D2"/>
    <w:rsid w:val="00A4065E"/>
    <w:rsid w:val="00A40743"/>
    <w:rsid w:val="00A45ECD"/>
    <w:rsid w:val="00A53B85"/>
    <w:rsid w:val="00A546D6"/>
    <w:rsid w:val="00A6442E"/>
    <w:rsid w:val="00A64C43"/>
    <w:rsid w:val="00A71150"/>
    <w:rsid w:val="00A73C33"/>
    <w:rsid w:val="00A7433D"/>
    <w:rsid w:val="00A74EF1"/>
    <w:rsid w:val="00A75117"/>
    <w:rsid w:val="00A76149"/>
    <w:rsid w:val="00A8602A"/>
    <w:rsid w:val="00A914E3"/>
    <w:rsid w:val="00A949DB"/>
    <w:rsid w:val="00AA25EE"/>
    <w:rsid w:val="00AB16C7"/>
    <w:rsid w:val="00AB7496"/>
    <w:rsid w:val="00AD083B"/>
    <w:rsid w:val="00AD2E4A"/>
    <w:rsid w:val="00AD79F0"/>
    <w:rsid w:val="00AE1009"/>
    <w:rsid w:val="00AF1B12"/>
    <w:rsid w:val="00AF6108"/>
    <w:rsid w:val="00AF75FF"/>
    <w:rsid w:val="00AF7B5D"/>
    <w:rsid w:val="00B04FA1"/>
    <w:rsid w:val="00B07BC8"/>
    <w:rsid w:val="00B120AF"/>
    <w:rsid w:val="00B1688C"/>
    <w:rsid w:val="00B20E87"/>
    <w:rsid w:val="00B21655"/>
    <w:rsid w:val="00B22E69"/>
    <w:rsid w:val="00B2498B"/>
    <w:rsid w:val="00B255E3"/>
    <w:rsid w:val="00B25E79"/>
    <w:rsid w:val="00B3370F"/>
    <w:rsid w:val="00B3371E"/>
    <w:rsid w:val="00B412CD"/>
    <w:rsid w:val="00B46871"/>
    <w:rsid w:val="00B4742E"/>
    <w:rsid w:val="00B54397"/>
    <w:rsid w:val="00B55740"/>
    <w:rsid w:val="00B56F46"/>
    <w:rsid w:val="00B60483"/>
    <w:rsid w:val="00B64150"/>
    <w:rsid w:val="00B66EDC"/>
    <w:rsid w:val="00B73F85"/>
    <w:rsid w:val="00B807A3"/>
    <w:rsid w:val="00B81F91"/>
    <w:rsid w:val="00B83D63"/>
    <w:rsid w:val="00B93255"/>
    <w:rsid w:val="00B957E7"/>
    <w:rsid w:val="00B977FA"/>
    <w:rsid w:val="00BA0029"/>
    <w:rsid w:val="00BA555D"/>
    <w:rsid w:val="00BB5428"/>
    <w:rsid w:val="00BC5479"/>
    <w:rsid w:val="00BD2135"/>
    <w:rsid w:val="00BD5B0E"/>
    <w:rsid w:val="00BF6415"/>
    <w:rsid w:val="00C03C68"/>
    <w:rsid w:val="00C0613B"/>
    <w:rsid w:val="00C10A6A"/>
    <w:rsid w:val="00C12044"/>
    <w:rsid w:val="00C1219D"/>
    <w:rsid w:val="00C1306E"/>
    <w:rsid w:val="00C135DC"/>
    <w:rsid w:val="00C13F64"/>
    <w:rsid w:val="00C172CF"/>
    <w:rsid w:val="00C21D97"/>
    <w:rsid w:val="00C277FD"/>
    <w:rsid w:val="00C27A72"/>
    <w:rsid w:val="00C35091"/>
    <w:rsid w:val="00C42BB9"/>
    <w:rsid w:val="00C4657F"/>
    <w:rsid w:val="00C62558"/>
    <w:rsid w:val="00C633D2"/>
    <w:rsid w:val="00C66FB8"/>
    <w:rsid w:val="00C737D0"/>
    <w:rsid w:val="00C82DAB"/>
    <w:rsid w:val="00C91CD0"/>
    <w:rsid w:val="00C93441"/>
    <w:rsid w:val="00C94254"/>
    <w:rsid w:val="00C9723B"/>
    <w:rsid w:val="00C97752"/>
    <w:rsid w:val="00C97E19"/>
    <w:rsid w:val="00CA48C4"/>
    <w:rsid w:val="00CB038D"/>
    <w:rsid w:val="00CB1491"/>
    <w:rsid w:val="00CB7B56"/>
    <w:rsid w:val="00CC2405"/>
    <w:rsid w:val="00CC57E3"/>
    <w:rsid w:val="00CD10BF"/>
    <w:rsid w:val="00CD282D"/>
    <w:rsid w:val="00CD4051"/>
    <w:rsid w:val="00CD4B8C"/>
    <w:rsid w:val="00CD5A8C"/>
    <w:rsid w:val="00CD6CF5"/>
    <w:rsid w:val="00CE711C"/>
    <w:rsid w:val="00CF010E"/>
    <w:rsid w:val="00CF1BCA"/>
    <w:rsid w:val="00CF47A1"/>
    <w:rsid w:val="00CF7D26"/>
    <w:rsid w:val="00D0423F"/>
    <w:rsid w:val="00D04717"/>
    <w:rsid w:val="00D06744"/>
    <w:rsid w:val="00D103A8"/>
    <w:rsid w:val="00D10747"/>
    <w:rsid w:val="00D14947"/>
    <w:rsid w:val="00D15B80"/>
    <w:rsid w:val="00D17CFB"/>
    <w:rsid w:val="00D25ABF"/>
    <w:rsid w:val="00D27FC5"/>
    <w:rsid w:val="00D30D15"/>
    <w:rsid w:val="00D33C0B"/>
    <w:rsid w:val="00D377AB"/>
    <w:rsid w:val="00D40C6D"/>
    <w:rsid w:val="00D4740A"/>
    <w:rsid w:val="00D617F5"/>
    <w:rsid w:val="00D65A36"/>
    <w:rsid w:val="00D71F6E"/>
    <w:rsid w:val="00D72744"/>
    <w:rsid w:val="00D75088"/>
    <w:rsid w:val="00D75C94"/>
    <w:rsid w:val="00D90F4A"/>
    <w:rsid w:val="00D92819"/>
    <w:rsid w:val="00D9783E"/>
    <w:rsid w:val="00DA4D28"/>
    <w:rsid w:val="00DB062F"/>
    <w:rsid w:val="00DC0B97"/>
    <w:rsid w:val="00DC7D9F"/>
    <w:rsid w:val="00DD7D55"/>
    <w:rsid w:val="00DE0904"/>
    <w:rsid w:val="00DE2038"/>
    <w:rsid w:val="00DF08EF"/>
    <w:rsid w:val="00E01277"/>
    <w:rsid w:val="00E11FEB"/>
    <w:rsid w:val="00E21949"/>
    <w:rsid w:val="00E23020"/>
    <w:rsid w:val="00E3176A"/>
    <w:rsid w:val="00E36936"/>
    <w:rsid w:val="00E4103C"/>
    <w:rsid w:val="00E42A79"/>
    <w:rsid w:val="00E5618D"/>
    <w:rsid w:val="00E56342"/>
    <w:rsid w:val="00E57734"/>
    <w:rsid w:val="00E77093"/>
    <w:rsid w:val="00E802B5"/>
    <w:rsid w:val="00E830C6"/>
    <w:rsid w:val="00E86D83"/>
    <w:rsid w:val="00E950D8"/>
    <w:rsid w:val="00EA6D36"/>
    <w:rsid w:val="00ED6BCD"/>
    <w:rsid w:val="00EE08E6"/>
    <w:rsid w:val="00EE45AC"/>
    <w:rsid w:val="00EF019F"/>
    <w:rsid w:val="00F1291B"/>
    <w:rsid w:val="00F13094"/>
    <w:rsid w:val="00F13A66"/>
    <w:rsid w:val="00F20ADF"/>
    <w:rsid w:val="00F225B4"/>
    <w:rsid w:val="00F23015"/>
    <w:rsid w:val="00F25329"/>
    <w:rsid w:val="00F408E4"/>
    <w:rsid w:val="00F42453"/>
    <w:rsid w:val="00F60535"/>
    <w:rsid w:val="00F64AC7"/>
    <w:rsid w:val="00F67516"/>
    <w:rsid w:val="00F75320"/>
    <w:rsid w:val="00F75A19"/>
    <w:rsid w:val="00F776DE"/>
    <w:rsid w:val="00F80A1C"/>
    <w:rsid w:val="00F820DF"/>
    <w:rsid w:val="00F878D0"/>
    <w:rsid w:val="00F93F11"/>
    <w:rsid w:val="00FB0D04"/>
    <w:rsid w:val="00FC05F0"/>
    <w:rsid w:val="00FE0E4F"/>
    <w:rsid w:val="00FE154C"/>
    <w:rsid w:val="00FE1920"/>
    <w:rsid w:val="00FE200E"/>
    <w:rsid w:val="00FE4A3B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6C6DA"/>
  <w15:docId w15:val="{03117805-7CE1-43BB-9D30-6C34A668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E86D83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2</Pages>
  <Words>729</Words>
  <Characters>4158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2023-12-14T10:25:00Z</cp:lastPrinted>
  <dcterms:created xsi:type="dcterms:W3CDTF">2023-12-27T02:29:00Z</dcterms:created>
  <dcterms:modified xsi:type="dcterms:W3CDTF">2023-12-27T02:29:00Z</dcterms:modified>
</cp:coreProperties>
</file>